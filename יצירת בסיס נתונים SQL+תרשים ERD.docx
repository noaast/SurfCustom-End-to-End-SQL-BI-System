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26DC" w14:textId="77777777" w:rsidR="003017DE" w:rsidRPr="00A805C6" w:rsidRDefault="003017DE" w:rsidP="00A805C6">
      <w:pPr>
        <w:pStyle w:val="2"/>
        <w:spacing w:before="0" w:after="120" w:line="240" w:lineRule="auto"/>
        <w:jc w:val="center"/>
        <w:rPr>
          <w:rFonts w:asciiTheme="minorBidi" w:hAnsiTheme="minorBidi" w:cstheme="minorBidi"/>
          <w:sz w:val="28"/>
          <w:szCs w:val="28"/>
          <w:rtl/>
        </w:rPr>
      </w:pPr>
    </w:p>
    <w:p w14:paraId="79783766" w14:textId="77777777" w:rsidR="00623F99" w:rsidRDefault="003017DE" w:rsidP="00B91FFB">
      <w:pPr>
        <w:pStyle w:val="2"/>
        <w:spacing w:before="0" w:after="120" w:line="240" w:lineRule="auto"/>
        <w:jc w:val="center"/>
        <w:rPr>
          <w:rFonts w:asciiTheme="minorBidi" w:hAnsiTheme="minorBidi" w:cstheme="minorBidi"/>
          <w:sz w:val="36"/>
          <w:szCs w:val="36"/>
          <w:rtl/>
        </w:rPr>
      </w:pPr>
      <w:r w:rsidRPr="00A805C6">
        <w:rPr>
          <w:rFonts w:asciiTheme="minorBidi" w:hAnsiTheme="minorBidi" w:cstheme="minorBidi"/>
          <w:sz w:val="36"/>
          <w:szCs w:val="36"/>
          <w:rtl/>
        </w:rPr>
        <w:t>פרויקט בסיסי נתונים</w:t>
      </w:r>
    </w:p>
    <w:p w14:paraId="18774D68" w14:textId="77777777" w:rsidR="00623F99" w:rsidRDefault="00623F99" w:rsidP="00623F99">
      <w:pPr>
        <w:rPr>
          <w:rtl/>
        </w:rPr>
      </w:pPr>
    </w:p>
    <w:p w14:paraId="52D794D6" w14:textId="77777777" w:rsidR="00623F99" w:rsidRDefault="00623F99" w:rsidP="00281D6A">
      <w:pPr>
        <w:pStyle w:val="2"/>
        <w:spacing w:before="0" w:after="120" w:line="240" w:lineRule="auto"/>
        <w:rPr>
          <w:rFonts w:asciiTheme="minorBidi" w:hAnsiTheme="minorBidi" w:cstheme="minorBidi"/>
          <w:rtl/>
        </w:rPr>
      </w:pPr>
    </w:p>
    <w:p w14:paraId="507FE0D1" w14:textId="1D09FC02" w:rsidR="00E51500" w:rsidRDefault="00D825B2" w:rsidP="00A805C6">
      <w:pPr>
        <w:pStyle w:val="2"/>
        <w:spacing w:before="0" w:after="120" w:line="240" w:lineRule="auto"/>
        <w:rPr>
          <w:rFonts w:asciiTheme="minorBidi" w:hAnsiTheme="minorBidi" w:cstheme="minorBidi"/>
          <w:sz w:val="32"/>
          <w:szCs w:val="32"/>
          <w:rtl/>
        </w:rPr>
      </w:pPr>
      <w:r w:rsidRPr="00836FEE">
        <w:rPr>
          <w:rFonts w:asciiTheme="minorBidi" w:hAnsiTheme="minorBidi" w:cstheme="minorBidi"/>
          <w:sz w:val="32"/>
          <w:szCs w:val="32"/>
          <w:rtl/>
        </w:rPr>
        <w:t xml:space="preserve">מטלה </w:t>
      </w:r>
      <w:r w:rsidR="004F70F9" w:rsidRPr="00836FEE">
        <w:rPr>
          <w:rFonts w:asciiTheme="minorBidi" w:hAnsiTheme="minorBidi" w:cstheme="minorBidi"/>
          <w:sz w:val="32"/>
          <w:szCs w:val="32"/>
          <w:rtl/>
        </w:rPr>
        <w:t>1</w:t>
      </w:r>
      <w:r w:rsidRPr="00836FEE">
        <w:rPr>
          <w:rFonts w:asciiTheme="minorBidi" w:hAnsiTheme="minorBidi" w:cstheme="minorBidi"/>
          <w:sz w:val="32"/>
          <w:szCs w:val="32"/>
          <w:rtl/>
        </w:rPr>
        <w:t xml:space="preserve"> (</w:t>
      </w:r>
      <w:r w:rsidR="00883C6A" w:rsidRPr="00836FEE">
        <w:rPr>
          <w:rFonts w:asciiTheme="minorBidi" w:hAnsiTheme="minorBidi" w:cstheme="minorBidi"/>
          <w:sz w:val="32"/>
          <w:szCs w:val="32"/>
          <w:rtl/>
        </w:rPr>
        <w:t>4</w:t>
      </w:r>
      <w:r w:rsidRPr="00836FEE">
        <w:rPr>
          <w:rFonts w:asciiTheme="minorBidi" w:hAnsiTheme="minorBidi" w:cstheme="minorBidi"/>
          <w:sz w:val="32"/>
          <w:szCs w:val="32"/>
          <w:rtl/>
        </w:rPr>
        <w:t xml:space="preserve">0%) </w:t>
      </w:r>
      <w:r w:rsidR="004F70F9" w:rsidRPr="00836FEE">
        <w:rPr>
          <w:rFonts w:asciiTheme="minorBidi" w:hAnsiTheme="minorBidi" w:cstheme="minorBidi"/>
          <w:sz w:val="32"/>
          <w:szCs w:val="32"/>
          <w:rtl/>
        </w:rPr>
        <w:t>–</w:t>
      </w:r>
      <w:r w:rsidRPr="00836FEE">
        <w:rPr>
          <w:rFonts w:asciiTheme="minorBidi" w:hAnsiTheme="minorBidi" w:cstheme="minorBidi"/>
          <w:sz w:val="32"/>
          <w:szCs w:val="32"/>
          <w:rtl/>
        </w:rPr>
        <w:t xml:space="preserve"> </w:t>
      </w:r>
      <w:r w:rsidR="005524B9" w:rsidRPr="00836FEE">
        <w:rPr>
          <w:rFonts w:asciiTheme="minorBidi" w:hAnsiTheme="minorBidi" w:cstheme="minorBidi"/>
          <w:sz w:val="32"/>
          <w:szCs w:val="32"/>
          <w:rtl/>
        </w:rPr>
        <w:t>עיצוב קונספטואלי (תרשים ישויות-קשרים)</w:t>
      </w:r>
    </w:p>
    <w:p w14:paraId="434FEA2B" w14:textId="4E07CDE5" w:rsidR="009752FB" w:rsidRDefault="006368D9" w:rsidP="009752FB">
      <w:pPr>
        <w:rPr>
          <w:rFonts w:ascii="Tahoma" w:eastAsia="Times New Roman" w:hAnsi="Tahoma"/>
          <w:b/>
          <w:bCs/>
          <w:sz w:val="26"/>
          <w:szCs w:val="26"/>
          <w:u w:val="single"/>
          <w:rtl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3456C6C" wp14:editId="6AA00FB2">
            <wp:simplePos x="0" y="0"/>
            <wp:positionH relativeFrom="page">
              <wp:posOffset>449580</wp:posOffset>
            </wp:positionH>
            <wp:positionV relativeFrom="paragraph">
              <wp:posOffset>327660</wp:posOffset>
            </wp:positionV>
            <wp:extent cx="6962775" cy="4221480"/>
            <wp:effectExtent l="0" t="0" r="9525" b="7620"/>
            <wp:wrapTight wrapText="bothSides">
              <wp:wrapPolygon edited="0">
                <wp:start x="0" y="0"/>
                <wp:lineTo x="0" y="21542"/>
                <wp:lineTo x="21570" y="21542"/>
                <wp:lineTo x="21570" y="0"/>
                <wp:lineTo x="0" y="0"/>
              </wp:wrapPolygon>
            </wp:wrapTight>
            <wp:docPr id="795116086" name="גרפיק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16086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52FB" w:rsidRPr="009752FB">
        <w:rPr>
          <w:rFonts w:ascii="Tahoma" w:eastAsia="Times New Roman" w:hAnsi="Tahoma" w:hint="cs"/>
          <w:b/>
          <w:bCs/>
          <w:sz w:val="26"/>
          <w:szCs w:val="26"/>
          <w:u w:val="single"/>
          <w:rtl/>
        </w:rPr>
        <w:t xml:space="preserve">תרשים </w:t>
      </w:r>
      <w:r w:rsidR="009752FB" w:rsidRPr="009752FB">
        <w:rPr>
          <w:rFonts w:ascii="Tahoma" w:eastAsia="Times New Roman" w:hAnsi="Tahoma"/>
          <w:b/>
          <w:bCs/>
          <w:sz w:val="26"/>
          <w:szCs w:val="26"/>
          <w:u w:val="single"/>
        </w:rPr>
        <w:t>ERD</w:t>
      </w:r>
      <w:r w:rsidR="009752FB" w:rsidRPr="009752FB">
        <w:rPr>
          <w:rFonts w:ascii="Tahoma" w:eastAsia="Times New Roman" w:hAnsi="Tahoma" w:hint="cs"/>
          <w:b/>
          <w:bCs/>
          <w:sz w:val="26"/>
          <w:szCs w:val="26"/>
          <w:u w:val="single"/>
          <w:rtl/>
        </w:rPr>
        <w:t xml:space="preserve"> מתוקן</w:t>
      </w:r>
    </w:p>
    <w:p w14:paraId="05BA45C9" w14:textId="2C46B674" w:rsidR="004E08A6" w:rsidRDefault="00E0509A" w:rsidP="00B64883">
      <w:pPr>
        <w:rPr>
          <w:rFonts w:asciiTheme="minorBidi" w:hAnsiTheme="minorBidi" w:cstheme="minorBidi"/>
          <w:rtl/>
        </w:rPr>
      </w:pPr>
      <w:r w:rsidRPr="00E0509A">
        <w:rPr>
          <w:noProof/>
        </w:rPr>
        <w:t xml:space="preserve"> </w:t>
      </w:r>
    </w:p>
    <w:p w14:paraId="31EFD995" w14:textId="77777777" w:rsidR="00B64883" w:rsidRDefault="00B64883" w:rsidP="00B64883">
      <w:pPr>
        <w:rPr>
          <w:rFonts w:asciiTheme="minorBidi" w:hAnsiTheme="minorBidi" w:cstheme="minorBidi"/>
          <w:rtl/>
        </w:rPr>
      </w:pPr>
    </w:p>
    <w:p w14:paraId="5F617370" w14:textId="77777777" w:rsidR="00B64883" w:rsidRDefault="00B64883" w:rsidP="00B64883">
      <w:pPr>
        <w:rPr>
          <w:rFonts w:asciiTheme="minorBidi" w:hAnsiTheme="minorBidi" w:cstheme="minorBidi"/>
          <w:rtl/>
        </w:rPr>
      </w:pPr>
    </w:p>
    <w:p w14:paraId="7DABAE17" w14:textId="77777777" w:rsidR="00B64883" w:rsidRDefault="00B64883" w:rsidP="00B64883">
      <w:pPr>
        <w:rPr>
          <w:rFonts w:asciiTheme="minorBidi" w:hAnsiTheme="minorBidi" w:cstheme="minorBidi"/>
          <w:rtl/>
        </w:rPr>
      </w:pPr>
    </w:p>
    <w:p w14:paraId="1E2C88FE" w14:textId="77777777" w:rsidR="00B64883" w:rsidRDefault="00B64883" w:rsidP="00B64883">
      <w:pPr>
        <w:rPr>
          <w:rFonts w:asciiTheme="minorBidi" w:hAnsiTheme="minorBidi" w:cstheme="minorBidi"/>
          <w:rtl/>
        </w:rPr>
      </w:pPr>
    </w:p>
    <w:p w14:paraId="10528642" w14:textId="77777777" w:rsidR="00B64883" w:rsidRDefault="00B64883" w:rsidP="00B64883">
      <w:pPr>
        <w:rPr>
          <w:rFonts w:asciiTheme="minorBidi" w:hAnsiTheme="minorBidi" w:cstheme="minorBidi"/>
          <w:rtl/>
        </w:rPr>
      </w:pPr>
    </w:p>
    <w:p w14:paraId="07AF3FB3" w14:textId="77777777" w:rsidR="00B64883" w:rsidRDefault="00B64883" w:rsidP="00B64883">
      <w:pPr>
        <w:rPr>
          <w:rFonts w:asciiTheme="minorBidi" w:hAnsiTheme="minorBidi" w:cstheme="minorBidi"/>
          <w:rtl/>
        </w:rPr>
      </w:pPr>
    </w:p>
    <w:p w14:paraId="4264210F" w14:textId="77777777" w:rsidR="00B64883" w:rsidRDefault="00B64883" w:rsidP="00B64883">
      <w:pPr>
        <w:rPr>
          <w:rFonts w:asciiTheme="minorBidi" w:hAnsiTheme="minorBidi" w:cstheme="minorBidi"/>
          <w:rtl/>
        </w:rPr>
      </w:pPr>
    </w:p>
    <w:p w14:paraId="5AEB738B" w14:textId="77777777" w:rsidR="00B64883" w:rsidRDefault="00B64883" w:rsidP="00B64883">
      <w:pPr>
        <w:rPr>
          <w:rFonts w:asciiTheme="minorBidi" w:hAnsiTheme="minorBidi" w:cstheme="minorBidi"/>
          <w:rtl/>
        </w:rPr>
      </w:pPr>
    </w:p>
    <w:p w14:paraId="7B1088D9" w14:textId="77777777" w:rsidR="00B64883" w:rsidRPr="00A805C6" w:rsidRDefault="00B64883" w:rsidP="00B64883">
      <w:pPr>
        <w:rPr>
          <w:rFonts w:asciiTheme="minorBidi" w:hAnsiTheme="minorBidi" w:cstheme="minorBidi"/>
          <w:rtl/>
        </w:rPr>
      </w:pPr>
    </w:p>
    <w:p w14:paraId="261CDF9D" w14:textId="60A330F0" w:rsidR="00BE375D" w:rsidRPr="00A805C6" w:rsidRDefault="00BE375D" w:rsidP="00A805C6">
      <w:pPr>
        <w:bidi w:val="0"/>
        <w:spacing w:after="120" w:line="240" w:lineRule="auto"/>
        <w:jc w:val="left"/>
        <w:rPr>
          <w:rFonts w:asciiTheme="minorBidi" w:hAnsiTheme="minorBidi" w:cstheme="minorBidi"/>
          <w:rtl/>
        </w:rPr>
      </w:pPr>
    </w:p>
    <w:tbl>
      <w:tblPr>
        <w:tblStyle w:val="ab"/>
        <w:bidiVisual/>
        <w:tblW w:w="10065" w:type="dxa"/>
        <w:jc w:val="right"/>
        <w:tblLook w:val="04A0" w:firstRow="1" w:lastRow="0" w:firstColumn="1" w:lastColumn="0" w:noHBand="0" w:noVBand="1"/>
      </w:tblPr>
      <w:tblGrid>
        <w:gridCol w:w="2268"/>
        <w:gridCol w:w="5395"/>
        <w:gridCol w:w="2402"/>
      </w:tblGrid>
      <w:tr w:rsidR="002E3136" w:rsidRPr="00A60FD3" w14:paraId="7DD39CAA" w14:textId="77777777" w:rsidTr="00A60FD3">
        <w:trPr>
          <w:jc w:val="right"/>
        </w:trPr>
        <w:tc>
          <w:tcPr>
            <w:tcW w:w="2268" w:type="dxa"/>
            <w:shd w:val="clear" w:color="auto" w:fill="C6D9F1" w:themeFill="text2" w:themeFillTint="33"/>
          </w:tcPr>
          <w:p w14:paraId="1D303222" w14:textId="4CA05876" w:rsidR="001E5049" w:rsidRPr="00A60FD3" w:rsidRDefault="001E5049" w:rsidP="00FA3B08">
            <w:pPr>
              <w:spacing w:after="0" w:line="240" w:lineRule="auto"/>
              <w:jc w:val="left"/>
              <w:rPr>
                <w:rFonts w:ascii="Tahoma" w:hAnsi="Tahoma"/>
                <w:b/>
                <w:bCs/>
                <w:rtl/>
              </w:rPr>
            </w:pPr>
            <w:r w:rsidRPr="00A60FD3">
              <w:rPr>
                <w:rFonts w:ascii="Tahoma" w:hAnsi="Tahoma"/>
                <w:b/>
                <w:bCs/>
                <w:rtl/>
              </w:rPr>
              <w:t>מרכיב</w:t>
            </w:r>
          </w:p>
        </w:tc>
        <w:tc>
          <w:tcPr>
            <w:tcW w:w="5395" w:type="dxa"/>
            <w:shd w:val="clear" w:color="auto" w:fill="C6D9F1" w:themeFill="text2" w:themeFillTint="33"/>
          </w:tcPr>
          <w:p w14:paraId="66498C5C" w14:textId="3291174E" w:rsidR="001E5049" w:rsidRPr="00A60FD3" w:rsidRDefault="001E5049" w:rsidP="00FA3B08">
            <w:pPr>
              <w:spacing w:after="0" w:line="240" w:lineRule="auto"/>
              <w:jc w:val="left"/>
              <w:rPr>
                <w:rFonts w:ascii="Tahoma" w:hAnsi="Tahoma"/>
                <w:b/>
                <w:bCs/>
                <w:rtl/>
              </w:rPr>
            </w:pPr>
            <w:r w:rsidRPr="00A60FD3">
              <w:rPr>
                <w:rFonts w:ascii="Tahoma" w:hAnsi="Tahoma"/>
                <w:b/>
                <w:bCs/>
                <w:rtl/>
              </w:rPr>
              <w:t xml:space="preserve">הנחות </w:t>
            </w:r>
          </w:p>
        </w:tc>
        <w:tc>
          <w:tcPr>
            <w:tcW w:w="2402" w:type="dxa"/>
            <w:shd w:val="clear" w:color="auto" w:fill="C6D9F1" w:themeFill="text2" w:themeFillTint="33"/>
          </w:tcPr>
          <w:p w14:paraId="2E9AA5B3" w14:textId="0E497019" w:rsidR="001E5049" w:rsidRPr="00A60FD3" w:rsidRDefault="001E5049" w:rsidP="00FA3B08">
            <w:pPr>
              <w:spacing w:after="0" w:line="240" w:lineRule="auto"/>
              <w:jc w:val="left"/>
              <w:rPr>
                <w:rFonts w:ascii="Tahoma" w:hAnsi="Tahoma"/>
                <w:b/>
                <w:bCs/>
                <w:rtl/>
              </w:rPr>
            </w:pPr>
            <w:r w:rsidRPr="00A60FD3">
              <w:rPr>
                <w:rFonts w:ascii="Tahoma" w:hAnsi="Tahoma"/>
                <w:b/>
                <w:bCs/>
                <w:rtl/>
              </w:rPr>
              <w:t>הערות נוספות</w:t>
            </w:r>
          </w:p>
        </w:tc>
      </w:tr>
      <w:tr w:rsidR="002E3136" w:rsidRPr="00A60FD3" w14:paraId="6D4C9581" w14:textId="77777777" w:rsidTr="00A60FD3">
        <w:trPr>
          <w:jc w:val="right"/>
        </w:trPr>
        <w:tc>
          <w:tcPr>
            <w:tcW w:w="2268" w:type="dxa"/>
          </w:tcPr>
          <w:p w14:paraId="3A2E2164" w14:textId="57C088CA" w:rsidR="001E5049" w:rsidRPr="00A60FD3" w:rsidRDefault="00B51EF9" w:rsidP="00A60FD3">
            <w:pPr>
              <w:pStyle w:val="ae"/>
              <w:spacing w:after="0" w:line="240" w:lineRule="auto"/>
              <w:ind w:left="360"/>
              <w:contextualSpacing w:val="0"/>
              <w:jc w:val="left"/>
              <w:rPr>
                <w:rFonts w:ascii="Tahoma" w:hAnsi="Tahoma"/>
              </w:rPr>
            </w:pPr>
            <w:r w:rsidRPr="00A60FD3">
              <w:rPr>
                <w:rFonts w:ascii="Tahoma" w:hAnsi="Tahoma"/>
                <w:rtl/>
              </w:rPr>
              <w:t xml:space="preserve">ישות </w:t>
            </w:r>
            <w:r w:rsidRPr="00A60FD3">
              <w:rPr>
                <w:rFonts w:ascii="Tahoma" w:hAnsi="Tahoma"/>
              </w:rPr>
              <w:t>Customer</w:t>
            </w:r>
          </w:p>
        </w:tc>
        <w:tc>
          <w:tcPr>
            <w:tcW w:w="5395" w:type="dxa"/>
          </w:tcPr>
          <w:p w14:paraId="6FDF7D6E" w14:textId="5EB2D688" w:rsidR="001E5049" w:rsidRPr="00A60FD3" w:rsidRDefault="00B51EF9" w:rsidP="00B51EF9">
            <w:pPr>
              <w:pStyle w:val="ae"/>
              <w:spacing w:after="0" w:line="240" w:lineRule="auto"/>
              <w:ind w:left="360"/>
              <w:contextualSpacing w:val="0"/>
              <w:jc w:val="left"/>
              <w:rPr>
                <w:rFonts w:ascii="Tahoma" w:hAnsi="Tahoma"/>
                <w:rtl/>
              </w:rPr>
            </w:pPr>
            <w:r w:rsidRPr="00A60FD3">
              <w:rPr>
                <w:rFonts w:ascii="Tahoma" w:hAnsi="Tahoma"/>
                <w:rtl/>
              </w:rPr>
              <w:t>באתר קיים כפתור התחברות שבעת יצירת משתמש לקוח יידרש למלא מייל, שם מלא, תאריך לידה ומין.</w:t>
            </w:r>
          </w:p>
        </w:tc>
        <w:tc>
          <w:tcPr>
            <w:tcW w:w="2402" w:type="dxa"/>
          </w:tcPr>
          <w:p w14:paraId="6BDBE0D1" w14:textId="7321569D" w:rsidR="001E5049" w:rsidRPr="00A60FD3" w:rsidRDefault="00B51EF9" w:rsidP="00FA3B08">
            <w:pPr>
              <w:spacing w:after="0" w:line="240" w:lineRule="auto"/>
              <w:jc w:val="left"/>
              <w:rPr>
                <w:rFonts w:ascii="Tahoma" w:hAnsi="Tahoma"/>
                <w:rtl/>
              </w:rPr>
            </w:pPr>
            <w:r w:rsidRPr="00A60FD3">
              <w:rPr>
                <w:rFonts w:ascii="Tahoma" w:hAnsi="Tahoma"/>
                <w:rtl/>
              </w:rPr>
              <w:t>הכפתור לא עובד אצלנו</w:t>
            </w:r>
          </w:p>
        </w:tc>
      </w:tr>
      <w:tr w:rsidR="002E3136" w:rsidRPr="00A60FD3" w14:paraId="54F06ADE" w14:textId="77777777" w:rsidTr="00A60FD3">
        <w:trPr>
          <w:jc w:val="right"/>
        </w:trPr>
        <w:tc>
          <w:tcPr>
            <w:tcW w:w="2268" w:type="dxa"/>
          </w:tcPr>
          <w:p w14:paraId="2E105F24" w14:textId="33AFDE4B" w:rsidR="001E5049" w:rsidRPr="00A60FD3" w:rsidRDefault="00B51EF9" w:rsidP="00FA3B08">
            <w:pPr>
              <w:spacing w:after="0" w:line="240" w:lineRule="auto"/>
              <w:jc w:val="left"/>
              <w:rPr>
                <w:rFonts w:ascii="Tahoma" w:hAnsi="Tahoma"/>
              </w:rPr>
            </w:pPr>
            <w:r w:rsidRPr="00A60FD3">
              <w:rPr>
                <w:rFonts w:ascii="Tahoma" w:hAnsi="Tahoma"/>
                <w:rtl/>
              </w:rPr>
              <w:t xml:space="preserve">הקשר בין </w:t>
            </w:r>
            <w:r w:rsidRPr="00A60FD3">
              <w:rPr>
                <w:rFonts w:ascii="Tahoma" w:hAnsi="Tahoma"/>
              </w:rPr>
              <w:t>"Order"</w:t>
            </w:r>
            <w:r w:rsidRPr="00A60FD3">
              <w:rPr>
                <w:rFonts w:ascii="Tahoma" w:hAnsi="Tahoma"/>
                <w:rtl/>
              </w:rPr>
              <w:t xml:space="preserve"> לבין </w:t>
            </w:r>
            <w:r w:rsidRPr="00A60FD3">
              <w:rPr>
                <w:rFonts w:ascii="Tahoma" w:hAnsi="Tahoma"/>
              </w:rPr>
              <w:t>"Surfboard"</w:t>
            </w:r>
          </w:p>
        </w:tc>
        <w:tc>
          <w:tcPr>
            <w:tcW w:w="5395" w:type="dxa"/>
          </w:tcPr>
          <w:p w14:paraId="43731A8D" w14:textId="2568FE7A" w:rsidR="001E5049" w:rsidRPr="00A60FD3" w:rsidRDefault="00B51EF9" w:rsidP="00B51EF9">
            <w:pPr>
              <w:spacing w:after="0" w:line="240" w:lineRule="auto"/>
              <w:ind w:left="360"/>
              <w:jc w:val="left"/>
              <w:rPr>
                <w:rFonts w:ascii="Tahoma" w:hAnsi="Tahoma"/>
                <w:rtl/>
              </w:rPr>
            </w:pPr>
            <w:r w:rsidRPr="00A60FD3">
              <w:rPr>
                <w:rFonts w:ascii="Tahoma" w:hAnsi="Tahoma"/>
                <w:rtl/>
              </w:rPr>
              <w:t xml:space="preserve">בכל הזמנה ניתן להזמין כמות בלתי מוגבלת של גלשנים </w:t>
            </w:r>
            <w:r w:rsidR="00D13F12" w:rsidRPr="00A60FD3">
              <w:rPr>
                <w:rFonts w:ascii="Tahoma" w:hAnsi="Tahoma"/>
                <w:rtl/>
              </w:rPr>
              <w:t xml:space="preserve">וכל גלשן יכול להיות בהזמנה אחת, לכן הקרדינאליות היא </w:t>
            </w:r>
            <w:r w:rsidRPr="00A60FD3">
              <w:rPr>
                <w:rFonts w:ascii="Tahoma" w:hAnsi="Tahoma"/>
              </w:rPr>
              <w:t>1:</w:t>
            </w:r>
            <w:r w:rsidR="00D13F12" w:rsidRPr="00A60FD3">
              <w:rPr>
                <w:rFonts w:ascii="Tahoma" w:hAnsi="Tahoma"/>
              </w:rPr>
              <w:t>1</w:t>
            </w:r>
            <w:r w:rsidRPr="00A60FD3">
              <w:rPr>
                <w:rFonts w:ascii="Tahoma" w:hAnsi="Tahoma"/>
                <w:rtl/>
              </w:rPr>
              <w:t xml:space="preserve"> ל-</w:t>
            </w:r>
            <w:r w:rsidRPr="00A60FD3">
              <w:rPr>
                <w:rFonts w:ascii="Tahoma" w:hAnsi="Tahoma"/>
              </w:rPr>
              <w:t>1:N</w:t>
            </w:r>
            <w:r w:rsidR="004E1C43" w:rsidRPr="00A60FD3">
              <w:rPr>
                <w:rFonts w:ascii="Tahoma" w:hAnsi="Tahoma"/>
                <w:rtl/>
              </w:rPr>
              <w:t>.</w:t>
            </w:r>
          </w:p>
        </w:tc>
        <w:tc>
          <w:tcPr>
            <w:tcW w:w="2402" w:type="dxa"/>
          </w:tcPr>
          <w:p w14:paraId="31CE5DC7" w14:textId="3C80C913" w:rsidR="001E5049" w:rsidRPr="00A60FD3" w:rsidRDefault="001E5049" w:rsidP="00FA3B08">
            <w:pPr>
              <w:spacing w:after="0" w:line="240" w:lineRule="auto"/>
              <w:jc w:val="left"/>
              <w:rPr>
                <w:rFonts w:ascii="Tahoma" w:hAnsi="Tahoma"/>
                <w:rtl/>
              </w:rPr>
            </w:pPr>
          </w:p>
        </w:tc>
      </w:tr>
      <w:tr w:rsidR="001834B0" w:rsidRPr="00A60FD3" w14:paraId="1120CB6D" w14:textId="77777777" w:rsidTr="00A60FD3">
        <w:trPr>
          <w:trHeight w:val="360"/>
          <w:jc w:val="right"/>
        </w:trPr>
        <w:tc>
          <w:tcPr>
            <w:tcW w:w="2268" w:type="dxa"/>
          </w:tcPr>
          <w:p w14:paraId="5709E8B2" w14:textId="361ADF1D" w:rsidR="001834B0" w:rsidRPr="00A60FD3" w:rsidRDefault="00B51EF9" w:rsidP="00FA3B08">
            <w:pPr>
              <w:spacing w:after="0" w:line="240" w:lineRule="auto"/>
              <w:jc w:val="left"/>
              <w:rPr>
                <w:rFonts w:ascii="Tahoma" w:hAnsi="Tahoma"/>
              </w:rPr>
            </w:pPr>
            <w:r w:rsidRPr="00A60FD3">
              <w:rPr>
                <w:rFonts w:ascii="Tahoma" w:hAnsi="Tahoma"/>
                <w:rtl/>
              </w:rPr>
              <w:t xml:space="preserve">ישות </w:t>
            </w:r>
            <w:r w:rsidRPr="00A60FD3">
              <w:rPr>
                <w:rFonts w:ascii="Tahoma" w:hAnsi="Tahoma"/>
              </w:rPr>
              <w:t>Delivery</w:t>
            </w:r>
          </w:p>
        </w:tc>
        <w:tc>
          <w:tcPr>
            <w:tcW w:w="5395" w:type="dxa"/>
          </w:tcPr>
          <w:p w14:paraId="3230CB95" w14:textId="443D5BE1" w:rsidR="001834B0" w:rsidRPr="00A60FD3" w:rsidRDefault="004E1C43" w:rsidP="00B51EF9">
            <w:pPr>
              <w:spacing w:after="0" w:line="240" w:lineRule="auto"/>
              <w:ind w:left="360"/>
              <w:jc w:val="left"/>
              <w:rPr>
                <w:rFonts w:ascii="Tahoma" w:hAnsi="Tahoma"/>
                <w:rtl/>
              </w:rPr>
            </w:pPr>
            <w:r w:rsidRPr="00A60FD3">
              <w:rPr>
                <w:rFonts w:ascii="Tahoma" w:hAnsi="Tahoma"/>
                <w:rtl/>
              </w:rPr>
              <w:t>דמי המשלוח קבועים לכל הזמנה.</w:t>
            </w:r>
          </w:p>
        </w:tc>
        <w:tc>
          <w:tcPr>
            <w:tcW w:w="2402" w:type="dxa"/>
          </w:tcPr>
          <w:p w14:paraId="14FEE195" w14:textId="2EF5A514" w:rsidR="001834B0" w:rsidRPr="00A60FD3" w:rsidRDefault="001834B0" w:rsidP="00FA3B08">
            <w:pPr>
              <w:spacing w:after="0" w:line="240" w:lineRule="auto"/>
              <w:jc w:val="left"/>
              <w:rPr>
                <w:rFonts w:ascii="Tahoma" w:hAnsi="Tahoma"/>
                <w:rtl/>
              </w:rPr>
            </w:pPr>
          </w:p>
        </w:tc>
      </w:tr>
      <w:tr w:rsidR="00BE375D" w:rsidRPr="00A60FD3" w14:paraId="32DA648C" w14:textId="77777777" w:rsidTr="00A60FD3">
        <w:trPr>
          <w:trHeight w:val="364"/>
          <w:jc w:val="right"/>
        </w:trPr>
        <w:tc>
          <w:tcPr>
            <w:tcW w:w="2268" w:type="dxa"/>
          </w:tcPr>
          <w:p w14:paraId="01FEA600" w14:textId="192E28E3" w:rsidR="00BE375D" w:rsidRPr="00A60FD3" w:rsidRDefault="004E1C43" w:rsidP="00FA3B08">
            <w:pPr>
              <w:spacing w:after="0" w:line="240" w:lineRule="auto"/>
              <w:jc w:val="left"/>
              <w:rPr>
                <w:rFonts w:ascii="Tahoma" w:hAnsi="Tahoma"/>
              </w:rPr>
            </w:pPr>
            <w:r w:rsidRPr="00A60FD3">
              <w:rPr>
                <w:rFonts w:ascii="Tahoma" w:hAnsi="Tahoma"/>
                <w:rtl/>
              </w:rPr>
              <w:t xml:space="preserve">הקשר בין </w:t>
            </w:r>
            <w:r w:rsidRPr="00A60FD3">
              <w:rPr>
                <w:rFonts w:ascii="Tahoma" w:hAnsi="Tahoma"/>
              </w:rPr>
              <w:t>"Order"</w:t>
            </w:r>
            <w:r w:rsidRPr="00A60FD3">
              <w:rPr>
                <w:rFonts w:ascii="Tahoma" w:hAnsi="Tahoma"/>
                <w:rtl/>
              </w:rPr>
              <w:t xml:space="preserve"> לבין </w:t>
            </w:r>
            <w:r w:rsidRPr="00A60FD3">
              <w:rPr>
                <w:rFonts w:ascii="Tahoma" w:hAnsi="Tahoma"/>
              </w:rPr>
              <w:t>"Delivery"</w:t>
            </w:r>
          </w:p>
        </w:tc>
        <w:tc>
          <w:tcPr>
            <w:tcW w:w="5395" w:type="dxa"/>
          </w:tcPr>
          <w:p w14:paraId="2132EE5F" w14:textId="3565A857" w:rsidR="00BE375D" w:rsidRPr="00A60FD3" w:rsidRDefault="004E1C43" w:rsidP="00B51EF9">
            <w:pPr>
              <w:spacing w:after="0" w:line="240" w:lineRule="auto"/>
              <w:ind w:left="360"/>
              <w:jc w:val="left"/>
              <w:rPr>
                <w:rFonts w:ascii="Tahoma" w:hAnsi="Tahoma"/>
                <w:rtl/>
              </w:rPr>
            </w:pPr>
            <w:r w:rsidRPr="00A60FD3">
              <w:rPr>
                <w:rFonts w:ascii="Tahoma" w:hAnsi="Tahoma"/>
                <w:rtl/>
              </w:rPr>
              <w:t xml:space="preserve">כל משלוח יכול להכיל כמה הזמנות, וכל הזמנה תישלח במשלוח אחד לכן הקרדינליות היא </w:t>
            </w:r>
            <w:r w:rsidRPr="00A60FD3">
              <w:rPr>
                <w:rFonts w:ascii="Tahoma" w:hAnsi="Tahoma"/>
              </w:rPr>
              <w:t>1:N</w:t>
            </w:r>
            <w:r w:rsidRPr="00A60FD3">
              <w:rPr>
                <w:rFonts w:ascii="Tahoma" w:hAnsi="Tahoma"/>
                <w:rtl/>
              </w:rPr>
              <w:t xml:space="preserve"> ל-1:1.</w:t>
            </w:r>
          </w:p>
        </w:tc>
        <w:tc>
          <w:tcPr>
            <w:tcW w:w="2402" w:type="dxa"/>
          </w:tcPr>
          <w:p w14:paraId="39EF77F9" w14:textId="571D642B" w:rsidR="00D13F12" w:rsidRPr="00A60FD3" w:rsidRDefault="00D13F12" w:rsidP="00FA3B08">
            <w:pPr>
              <w:spacing w:after="0" w:line="240" w:lineRule="auto"/>
              <w:jc w:val="left"/>
              <w:rPr>
                <w:rFonts w:ascii="Tahoma" w:hAnsi="Tahoma"/>
                <w:rtl/>
              </w:rPr>
            </w:pPr>
          </w:p>
        </w:tc>
      </w:tr>
      <w:tr w:rsidR="00D13F12" w:rsidRPr="00A60FD3" w14:paraId="63E2573B" w14:textId="77777777" w:rsidTr="00A60FD3">
        <w:trPr>
          <w:trHeight w:val="364"/>
          <w:jc w:val="right"/>
        </w:trPr>
        <w:tc>
          <w:tcPr>
            <w:tcW w:w="2268" w:type="dxa"/>
          </w:tcPr>
          <w:p w14:paraId="6C1C2CA6" w14:textId="62572B0E" w:rsidR="00D13F12" w:rsidRPr="00A60FD3" w:rsidRDefault="00A60FD3" w:rsidP="00FA3B08">
            <w:pPr>
              <w:spacing w:after="0" w:line="240" w:lineRule="auto"/>
              <w:jc w:val="left"/>
              <w:rPr>
                <w:rFonts w:ascii="Tahoma" w:hAnsi="Tahoma"/>
              </w:rPr>
            </w:pPr>
            <w:r w:rsidRPr="00A60FD3">
              <w:rPr>
                <w:rFonts w:ascii="Tahoma" w:hAnsi="Tahoma"/>
                <w:rtl/>
              </w:rPr>
              <w:t xml:space="preserve">הקשר בין </w:t>
            </w:r>
            <w:r w:rsidRPr="00A60FD3">
              <w:rPr>
                <w:rFonts w:ascii="Tahoma" w:hAnsi="Tahoma"/>
              </w:rPr>
              <w:t>"Surfboard"</w:t>
            </w:r>
            <w:r w:rsidRPr="00A60FD3">
              <w:rPr>
                <w:rFonts w:ascii="Tahoma" w:hAnsi="Tahoma"/>
                <w:rtl/>
              </w:rPr>
              <w:t xml:space="preserve"> לבין </w:t>
            </w:r>
            <w:r w:rsidRPr="00A60FD3">
              <w:rPr>
                <w:rFonts w:ascii="Tahoma" w:hAnsi="Tahoma"/>
              </w:rPr>
              <w:t>"Surfboard Builder"</w:t>
            </w:r>
          </w:p>
        </w:tc>
        <w:tc>
          <w:tcPr>
            <w:tcW w:w="5395" w:type="dxa"/>
          </w:tcPr>
          <w:p w14:paraId="0FE9DC23" w14:textId="632E91A6" w:rsidR="00D13F12" w:rsidRPr="00A60FD3" w:rsidRDefault="00A60FD3" w:rsidP="00B51EF9">
            <w:pPr>
              <w:spacing w:after="0" w:line="240" w:lineRule="auto"/>
              <w:ind w:left="360"/>
              <w:jc w:val="left"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 xml:space="preserve">כל גלשן מיוצר על ידי בונה אחד, וכל בונה יכול לבנות מספר גלשנים. לכן הקרדינליות </w:t>
            </w:r>
            <w:r w:rsidRPr="00A60FD3">
              <w:rPr>
                <w:rFonts w:ascii="Tahoma" w:hAnsi="Tahoma"/>
                <w:rtl/>
              </w:rPr>
              <w:t xml:space="preserve">היא </w:t>
            </w:r>
            <w:r w:rsidRPr="00A60FD3">
              <w:rPr>
                <w:rFonts w:ascii="Tahoma" w:hAnsi="Tahoma"/>
              </w:rPr>
              <w:t>1:N</w:t>
            </w:r>
            <w:r w:rsidRPr="00A60FD3">
              <w:rPr>
                <w:rFonts w:ascii="Tahoma" w:hAnsi="Tahoma"/>
                <w:rtl/>
              </w:rPr>
              <w:t xml:space="preserve"> ל-1:1.</w:t>
            </w:r>
          </w:p>
        </w:tc>
        <w:tc>
          <w:tcPr>
            <w:tcW w:w="2402" w:type="dxa"/>
          </w:tcPr>
          <w:p w14:paraId="19AED9B3" w14:textId="77777777" w:rsidR="00D13F12" w:rsidRPr="00A60FD3" w:rsidRDefault="00D13F12" w:rsidP="00FA3B08">
            <w:pPr>
              <w:spacing w:after="0" w:line="240" w:lineRule="auto"/>
              <w:jc w:val="left"/>
              <w:rPr>
                <w:rFonts w:ascii="Tahoma" w:hAnsi="Tahoma"/>
                <w:rtl/>
              </w:rPr>
            </w:pPr>
          </w:p>
        </w:tc>
      </w:tr>
      <w:tr w:rsidR="00A60FD3" w:rsidRPr="00A60FD3" w14:paraId="41EF6A7F" w14:textId="77777777" w:rsidTr="00A60FD3">
        <w:trPr>
          <w:trHeight w:val="364"/>
          <w:jc w:val="right"/>
        </w:trPr>
        <w:tc>
          <w:tcPr>
            <w:tcW w:w="2268" w:type="dxa"/>
          </w:tcPr>
          <w:p w14:paraId="24023ADD" w14:textId="516ED257" w:rsidR="00A60FD3" w:rsidRPr="00A60FD3" w:rsidRDefault="00A60FD3" w:rsidP="00FA3B08">
            <w:pPr>
              <w:spacing w:after="0" w:line="240" w:lineRule="auto"/>
              <w:jc w:val="left"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 xml:space="preserve">ישות </w:t>
            </w:r>
            <w:r>
              <w:rPr>
                <w:rFonts w:ascii="Tahoma" w:hAnsi="Tahoma"/>
              </w:rPr>
              <w:t>Credit Card</w:t>
            </w:r>
          </w:p>
        </w:tc>
        <w:tc>
          <w:tcPr>
            <w:tcW w:w="5395" w:type="dxa"/>
          </w:tcPr>
          <w:p w14:paraId="049902EF" w14:textId="0D1E9CF7" w:rsidR="00A60FD3" w:rsidRDefault="00A60FD3" w:rsidP="00B51EF9">
            <w:pPr>
              <w:spacing w:after="0" w:line="240" w:lineRule="auto"/>
              <w:ind w:left="360"/>
              <w:jc w:val="left"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הפכה לישות עצמאית כי לכרטיס אשראי יש מזהה שעומד בפני עצמו.</w:t>
            </w:r>
          </w:p>
        </w:tc>
        <w:tc>
          <w:tcPr>
            <w:tcW w:w="2402" w:type="dxa"/>
          </w:tcPr>
          <w:p w14:paraId="7D124BB5" w14:textId="77777777" w:rsidR="00A60FD3" w:rsidRPr="00A60FD3" w:rsidRDefault="00A60FD3" w:rsidP="00FA3B08">
            <w:pPr>
              <w:spacing w:after="0" w:line="240" w:lineRule="auto"/>
              <w:jc w:val="left"/>
              <w:rPr>
                <w:rFonts w:ascii="Tahoma" w:hAnsi="Tahoma"/>
                <w:rtl/>
              </w:rPr>
            </w:pPr>
          </w:p>
        </w:tc>
      </w:tr>
      <w:tr w:rsidR="00A60FD3" w:rsidRPr="00A60FD3" w14:paraId="0BDA6172" w14:textId="77777777" w:rsidTr="00A60FD3">
        <w:trPr>
          <w:trHeight w:val="364"/>
          <w:jc w:val="right"/>
        </w:trPr>
        <w:tc>
          <w:tcPr>
            <w:tcW w:w="2268" w:type="dxa"/>
          </w:tcPr>
          <w:p w14:paraId="4F02547C" w14:textId="2555AE5D" w:rsidR="00A60FD3" w:rsidRDefault="00A60FD3" w:rsidP="00FA3B08">
            <w:pPr>
              <w:spacing w:after="0" w:line="240" w:lineRule="auto"/>
              <w:jc w:val="left"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 xml:space="preserve">ישות </w:t>
            </w:r>
            <w:r>
              <w:rPr>
                <w:rFonts w:ascii="Tahoma" w:hAnsi="Tahoma"/>
              </w:rPr>
              <w:t>Customer</w:t>
            </w:r>
          </w:p>
        </w:tc>
        <w:tc>
          <w:tcPr>
            <w:tcW w:w="5395" w:type="dxa"/>
          </w:tcPr>
          <w:p w14:paraId="276FE9BF" w14:textId="457AD756" w:rsidR="00A60FD3" w:rsidRDefault="00A60FD3" w:rsidP="00B51EF9">
            <w:pPr>
              <w:spacing w:after="0" w:line="240" w:lineRule="auto"/>
              <w:ind w:left="360"/>
              <w:jc w:val="left"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מייל הפך להיות המזהה מכיוון שלכל לקוח יש מייל ייחודי.</w:t>
            </w:r>
          </w:p>
        </w:tc>
        <w:tc>
          <w:tcPr>
            <w:tcW w:w="2402" w:type="dxa"/>
          </w:tcPr>
          <w:p w14:paraId="0B670FEB" w14:textId="77777777" w:rsidR="00A60FD3" w:rsidRPr="00A60FD3" w:rsidRDefault="00A60FD3" w:rsidP="00FA3B08">
            <w:pPr>
              <w:spacing w:after="0" w:line="240" w:lineRule="auto"/>
              <w:jc w:val="left"/>
              <w:rPr>
                <w:rFonts w:ascii="Tahoma" w:hAnsi="Tahoma"/>
                <w:rtl/>
              </w:rPr>
            </w:pPr>
          </w:p>
        </w:tc>
      </w:tr>
      <w:tr w:rsidR="00A60FD3" w:rsidRPr="00A60FD3" w14:paraId="26171368" w14:textId="77777777" w:rsidTr="00A60FD3">
        <w:trPr>
          <w:trHeight w:val="364"/>
          <w:jc w:val="right"/>
        </w:trPr>
        <w:tc>
          <w:tcPr>
            <w:tcW w:w="2268" w:type="dxa"/>
          </w:tcPr>
          <w:p w14:paraId="3FE13375" w14:textId="460C0B09" w:rsidR="00A60FD3" w:rsidRDefault="00A60FD3" w:rsidP="00FA3B08">
            <w:pPr>
              <w:spacing w:after="0" w:line="240" w:lineRule="auto"/>
              <w:jc w:val="left"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 xml:space="preserve">הקשר </w:t>
            </w:r>
            <w:r>
              <w:rPr>
                <w:rFonts w:ascii="Tahoma" w:hAnsi="Tahoma"/>
              </w:rPr>
              <w:t>"Belong To"</w:t>
            </w:r>
          </w:p>
        </w:tc>
        <w:tc>
          <w:tcPr>
            <w:tcW w:w="5395" w:type="dxa"/>
          </w:tcPr>
          <w:p w14:paraId="3D7FE90B" w14:textId="50959C25" w:rsidR="00A60FD3" w:rsidRDefault="00A60FD3" w:rsidP="00B51EF9">
            <w:pPr>
              <w:spacing w:after="0" w:line="240" w:lineRule="auto"/>
              <w:ind w:left="360"/>
              <w:jc w:val="left"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 xml:space="preserve">הפך להיות קשר בין ישות </w:t>
            </w:r>
            <w:r>
              <w:rPr>
                <w:rFonts w:ascii="Tahoma" w:hAnsi="Tahoma"/>
              </w:rPr>
              <w:t>Surfboard</w:t>
            </w:r>
            <w:r>
              <w:rPr>
                <w:rFonts w:ascii="Tahoma" w:hAnsi="Tahoma" w:hint="cs"/>
                <w:rtl/>
              </w:rPr>
              <w:t xml:space="preserve"> לבין </w:t>
            </w:r>
            <w:r>
              <w:rPr>
                <w:rFonts w:ascii="Tahoma" w:hAnsi="Tahoma"/>
              </w:rPr>
              <w:t>Order</w:t>
            </w:r>
            <w:r>
              <w:rPr>
                <w:rFonts w:ascii="Tahoma" w:hAnsi="Tahoma" w:hint="cs"/>
                <w:rtl/>
              </w:rPr>
              <w:t xml:space="preserve">, בנוסף יצרנו קשר שונה בין הישות </w:t>
            </w:r>
            <w:r>
              <w:rPr>
                <w:rFonts w:ascii="Tahoma" w:hAnsi="Tahoma"/>
              </w:rPr>
              <w:t>Order</w:t>
            </w:r>
            <w:r>
              <w:rPr>
                <w:rFonts w:ascii="Tahoma" w:hAnsi="Tahoma" w:hint="cs"/>
                <w:rtl/>
              </w:rPr>
              <w:t xml:space="preserve"> לבין </w:t>
            </w:r>
            <w:r>
              <w:rPr>
                <w:rFonts w:ascii="Tahoma" w:hAnsi="Tahoma"/>
              </w:rPr>
              <w:t>Customer</w:t>
            </w:r>
            <w:r>
              <w:rPr>
                <w:rFonts w:ascii="Tahoma" w:hAnsi="Tahoma" w:hint="cs"/>
                <w:rtl/>
              </w:rPr>
              <w:t>.</w:t>
            </w:r>
          </w:p>
        </w:tc>
        <w:tc>
          <w:tcPr>
            <w:tcW w:w="2402" w:type="dxa"/>
          </w:tcPr>
          <w:p w14:paraId="6F1C2728" w14:textId="15D7F9FD" w:rsidR="00A60FD3" w:rsidRPr="00A60FD3" w:rsidRDefault="00A60FD3" w:rsidP="00FA3B08">
            <w:pPr>
              <w:spacing w:after="0" w:line="240" w:lineRule="auto"/>
              <w:jc w:val="left"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הקשר המשולש לא היה נחוץ מכיוון שניתן לקבל את המידע משני קשרים זוגיים</w:t>
            </w:r>
          </w:p>
        </w:tc>
      </w:tr>
      <w:tr w:rsidR="00267872" w:rsidRPr="00A60FD3" w14:paraId="218BE53F" w14:textId="77777777" w:rsidTr="00A60FD3">
        <w:trPr>
          <w:trHeight w:val="364"/>
          <w:jc w:val="right"/>
        </w:trPr>
        <w:tc>
          <w:tcPr>
            <w:tcW w:w="2268" w:type="dxa"/>
          </w:tcPr>
          <w:p w14:paraId="4BFDF13E" w14:textId="6EA91189" w:rsidR="00267872" w:rsidRDefault="00267872" w:rsidP="00FA3B08">
            <w:pPr>
              <w:spacing w:after="0" w:line="240" w:lineRule="auto"/>
              <w:jc w:val="left"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 xml:space="preserve">ישות </w:t>
            </w:r>
            <w:r>
              <w:rPr>
                <w:rFonts w:ascii="Tahoma" w:hAnsi="Tahoma"/>
              </w:rPr>
              <w:t>Employees</w:t>
            </w:r>
          </w:p>
        </w:tc>
        <w:tc>
          <w:tcPr>
            <w:tcW w:w="5395" w:type="dxa"/>
          </w:tcPr>
          <w:p w14:paraId="681CBB67" w14:textId="306B50A3" w:rsidR="00267872" w:rsidRDefault="004072B9" w:rsidP="00B51EF9">
            <w:pPr>
              <w:spacing w:after="0" w:line="240" w:lineRule="auto"/>
              <w:ind w:left="360"/>
              <w:jc w:val="left"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ההנחה היא שכל העובדים גרים באותה מדינה ולכן אין צורך לשמור את הפרט הזה על כל עובד.</w:t>
            </w:r>
          </w:p>
        </w:tc>
        <w:tc>
          <w:tcPr>
            <w:tcW w:w="2402" w:type="dxa"/>
          </w:tcPr>
          <w:p w14:paraId="314E3D21" w14:textId="77777777" w:rsidR="00267872" w:rsidRDefault="00267872" w:rsidP="00FA3B08">
            <w:pPr>
              <w:spacing w:after="0" w:line="240" w:lineRule="auto"/>
              <w:jc w:val="left"/>
              <w:rPr>
                <w:rFonts w:ascii="Tahoma" w:hAnsi="Tahoma"/>
                <w:rtl/>
              </w:rPr>
            </w:pPr>
          </w:p>
        </w:tc>
      </w:tr>
    </w:tbl>
    <w:p w14:paraId="4A237EE7" w14:textId="77777777" w:rsidR="00A57698" w:rsidRDefault="00A57698" w:rsidP="00A805C6">
      <w:pPr>
        <w:pStyle w:val="2"/>
        <w:spacing w:before="0" w:after="120" w:line="240" w:lineRule="auto"/>
        <w:rPr>
          <w:rFonts w:asciiTheme="minorBidi" w:hAnsiTheme="minorBidi" w:cstheme="minorBidi"/>
          <w:sz w:val="28"/>
          <w:szCs w:val="28"/>
          <w:rtl/>
        </w:rPr>
      </w:pPr>
    </w:p>
    <w:p w14:paraId="01FADA4E" w14:textId="77777777" w:rsidR="00A57698" w:rsidRDefault="00A57698" w:rsidP="00A57698">
      <w:pPr>
        <w:rPr>
          <w:rtl/>
        </w:rPr>
      </w:pPr>
    </w:p>
    <w:p w14:paraId="7914190F" w14:textId="77777777" w:rsidR="00A57698" w:rsidRDefault="00A57698" w:rsidP="00A57698">
      <w:pPr>
        <w:rPr>
          <w:rtl/>
        </w:rPr>
      </w:pPr>
    </w:p>
    <w:p w14:paraId="42F2A912" w14:textId="77777777" w:rsidR="00A57698" w:rsidRDefault="00A57698" w:rsidP="00A57698">
      <w:pPr>
        <w:rPr>
          <w:rtl/>
        </w:rPr>
      </w:pPr>
    </w:p>
    <w:p w14:paraId="0CBB0914" w14:textId="77777777" w:rsidR="00A57698" w:rsidRDefault="00A57698" w:rsidP="00A57698">
      <w:pPr>
        <w:rPr>
          <w:rtl/>
        </w:rPr>
      </w:pPr>
    </w:p>
    <w:p w14:paraId="0F88C88B" w14:textId="77777777" w:rsidR="00A57698" w:rsidRDefault="00A57698" w:rsidP="00A57698">
      <w:pPr>
        <w:rPr>
          <w:rtl/>
        </w:rPr>
      </w:pPr>
    </w:p>
    <w:p w14:paraId="15DB623B" w14:textId="77777777" w:rsidR="00A57698" w:rsidRDefault="00A57698" w:rsidP="00A57698">
      <w:pPr>
        <w:rPr>
          <w:rtl/>
        </w:rPr>
      </w:pPr>
    </w:p>
    <w:p w14:paraId="09845AEA" w14:textId="77777777" w:rsidR="00B64883" w:rsidRDefault="00B64883" w:rsidP="00A57698">
      <w:pPr>
        <w:rPr>
          <w:rtl/>
        </w:rPr>
      </w:pPr>
    </w:p>
    <w:p w14:paraId="6658F6F4" w14:textId="77777777" w:rsidR="00B64883" w:rsidRDefault="00B64883" w:rsidP="00A57698">
      <w:pPr>
        <w:rPr>
          <w:rtl/>
        </w:rPr>
      </w:pPr>
    </w:p>
    <w:p w14:paraId="660C3F6E" w14:textId="77777777" w:rsidR="00B64883" w:rsidRDefault="00B64883" w:rsidP="00A57698">
      <w:pPr>
        <w:rPr>
          <w:rtl/>
        </w:rPr>
      </w:pPr>
    </w:p>
    <w:p w14:paraId="7DE4BBDC" w14:textId="77777777" w:rsidR="00B64883" w:rsidRDefault="00B64883" w:rsidP="00A57698">
      <w:pPr>
        <w:rPr>
          <w:rtl/>
        </w:rPr>
      </w:pPr>
    </w:p>
    <w:p w14:paraId="0A59FB71" w14:textId="77777777" w:rsidR="00B64883" w:rsidRPr="00A57698" w:rsidRDefault="00B64883" w:rsidP="00A57698">
      <w:pPr>
        <w:rPr>
          <w:rtl/>
        </w:rPr>
      </w:pPr>
    </w:p>
    <w:p w14:paraId="11951A74" w14:textId="0B9E11F4" w:rsidR="00755C9E" w:rsidRPr="00836FEE" w:rsidRDefault="00D825B2" w:rsidP="00A805C6">
      <w:pPr>
        <w:pStyle w:val="2"/>
        <w:spacing w:before="0" w:after="120" w:line="240" w:lineRule="auto"/>
        <w:rPr>
          <w:rFonts w:asciiTheme="minorBidi" w:hAnsiTheme="minorBidi" w:cstheme="minorBidi"/>
          <w:sz w:val="28"/>
          <w:szCs w:val="28"/>
          <w:rtl/>
        </w:rPr>
      </w:pPr>
      <w:r w:rsidRPr="00836FEE">
        <w:rPr>
          <w:rFonts w:asciiTheme="minorBidi" w:hAnsiTheme="minorBidi" w:cstheme="minorBidi"/>
          <w:sz w:val="28"/>
          <w:szCs w:val="28"/>
          <w:rtl/>
        </w:rPr>
        <w:t xml:space="preserve">מטלה </w:t>
      </w:r>
      <w:r w:rsidR="004F70F9" w:rsidRPr="00836FEE">
        <w:rPr>
          <w:rFonts w:asciiTheme="minorBidi" w:hAnsiTheme="minorBidi" w:cstheme="minorBidi"/>
          <w:sz w:val="28"/>
          <w:szCs w:val="28"/>
          <w:rtl/>
        </w:rPr>
        <w:t>2</w:t>
      </w:r>
      <w:r w:rsidRPr="00836FEE">
        <w:rPr>
          <w:rFonts w:asciiTheme="minorBidi" w:hAnsiTheme="minorBidi" w:cstheme="minorBidi"/>
          <w:sz w:val="28"/>
          <w:szCs w:val="28"/>
          <w:rtl/>
        </w:rPr>
        <w:t xml:space="preserve"> (</w:t>
      </w:r>
      <w:r w:rsidR="00E16911" w:rsidRPr="00836FEE">
        <w:rPr>
          <w:rFonts w:asciiTheme="minorBidi" w:hAnsiTheme="minorBidi" w:cstheme="minorBidi"/>
          <w:sz w:val="28"/>
          <w:szCs w:val="28"/>
          <w:rtl/>
        </w:rPr>
        <w:t>30</w:t>
      </w:r>
      <w:r w:rsidRPr="00836FEE">
        <w:rPr>
          <w:rFonts w:asciiTheme="minorBidi" w:hAnsiTheme="minorBidi" w:cstheme="minorBidi"/>
          <w:sz w:val="28"/>
          <w:szCs w:val="28"/>
          <w:rtl/>
        </w:rPr>
        <w:t xml:space="preserve">%) </w:t>
      </w:r>
      <w:r w:rsidR="005524B9" w:rsidRPr="00836FEE">
        <w:rPr>
          <w:rFonts w:asciiTheme="minorBidi" w:hAnsiTheme="minorBidi" w:cstheme="minorBidi"/>
          <w:sz w:val="28"/>
          <w:szCs w:val="28"/>
          <w:rtl/>
        </w:rPr>
        <w:t>–</w:t>
      </w:r>
      <w:r w:rsidRPr="00836FEE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5524B9" w:rsidRPr="00836FEE">
        <w:rPr>
          <w:rFonts w:asciiTheme="minorBidi" w:hAnsiTheme="minorBidi" w:cstheme="minorBidi"/>
          <w:sz w:val="28"/>
          <w:szCs w:val="28"/>
          <w:rtl/>
        </w:rPr>
        <w:t>עיצוב לוגי (מודל נתונים טבלאי)</w:t>
      </w:r>
    </w:p>
    <w:p w14:paraId="375E70B1" w14:textId="77777777" w:rsidR="00B64883" w:rsidRPr="00B64883" w:rsidRDefault="00B64883" w:rsidP="00B64883">
      <w:pPr>
        <w:pStyle w:val="ae"/>
        <w:bidi w:val="0"/>
        <w:spacing w:after="120" w:line="240" w:lineRule="auto"/>
        <w:ind w:left="360"/>
        <w:contextualSpacing w:val="0"/>
        <w:jc w:val="left"/>
        <w:rPr>
          <w:rFonts w:ascii="Tahoma" w:hAnsi="Tahoma"/>
        </w:rPr>
      </w:pPr>
    </w:p>
    <w:p w14:paraId="01FAB3B9" w14:textId="0F43CEBA" w:rsidR="004F70F9" w:rsidRPr="00CD77F1" w:rsidRDefault="00B64600" w:rsidP="00B64883">
      <w:pPr>
        <w:pStyle w:val="ae"/>
        <w:numPr>
          <w:ilvl w:val="0"/>
          <w:numId w:val="11"/>
        </w:numPr>
        <w:bidi w:val="0"/>
        <w:spacing w:after="120" w:line="240" w:lineRule="auto"/>
        <w:contextualSpacing w:val="0"/>
        <w:jc w:val="left"/>
        <w:rPr>
          <w:rFonts w:ascii="Tahoma" w:hAnsi="Tahoma"/>
        </w:rPr>
      </w:pPr>
      <w:r w:rsidRPr="00CD77F1">
        <w:rPr>
          <w:rFonts w:ascii="Tahoma" w:hAnsi="Tahoma"/>
          <w:b/>
          <w:bCs/>
        </w:rPr>
        <w:t>Employees</w:t>
      </w:r>
      <w:r w:rsidRPr="00CD77F1">
        <w:rPr>
          <w:rFonts w:ascii="Tahoma" w:hAnsi="Tahoma"/>
        </w:rPr>
        <w:t xml:space="preserve"> (</w:t>
      </w:r>
      <w:r w:rsidRPr="00CD77F1">
        <w:rPr>
          <w:rFonts w:ascii="Tahoma" w:hAnsi="Tahoma"/>
          <w:b/>
          <w:bCs/>
          <w:u w:val="single"/>
        </w:rPr>
        <w:t>ID</w:t>
      </w:r>
      <w:r w:rsidRPr="00CD77F1">
        <w:rPr>
          <w:rFonts w:ascii="Tahoma" w:hAnsi="Tahoma"/>
        </w:rPr>
        <w:t>, First Name, Last Name, Address: City, Address: Street, Address: Number, Birthdate, Start Date, Phone Number)</w:t>
      </w:r>
    </w:p>
    <w:p w14:paraId="18462990" w14:textId="348C8C64" w:rsidR="00B64600" w:rsidRPr="00CD77F1" w:rsidRDefault="00B64600" w:rsidP="00B64600">
      <w:pPr>
        <w:pStyle w:val="ae"/>
        <w:numPr>
          <w:ilvl w:val="0"/>
          <w:numId w:val="11"/>
        </w:numPr>
        <w:bidi w:val="0"/>
        <w:spacing w:after="120" w:line="240" w:lineRule="auto"/>
        <w:contextualSpacing w:val="0"/>
        <w:jc w:val="left"/>
        <w:rPr>
          <w:rFonts w:ascii="Tahoma" w:hAnsi="Tahoma"/>
        </w:rPr>
      </w:pPr>
      <w:r w:rsidRPr="00CD77F1">
        <w:rPr>
          <w:rFonts w:ascii="Tahoma" w:hAnsi="Tahoma"/>
          <w:b/>
          <w:bCs/>
        </w:rPr>
        <w:t xml:space="preserve">Surfboards </w:t>
      </w:r>
      <w:r w:rsidRPr="00CD77F1">
        <w:rPr>
          <w:rFonts w:ascii="Tahoma" w:hAnsi="Tahoma"/>
        </w:rPr>
        <w:t>(</w:t>
      </w:r>
      <w:r w:rsidRPr="00CD77F1">
        <w:rPr>
          <w:rFonts w:ascii="Tahoma" w:hAnsi="Tahoma"/>
          <w:b/>
          <w:bCs/>
          <w:u w:val="single"/>
        </w:rPr>
        <w:t>SurfID</w:t>
      </w:r>
      <w:r w:rsidRPr="00CD77F1">
        <w:rPr>
          <w:rFonts w:ascii="Tahoma" w:hAnsi="Tahoma"/>
        </w:rPr>
        <w:t>, Base, Tail Shape, Volume, Shape, Rocker, Nose Rocker, Tail Rocker, Bottom, Rails, Fins, Fin Type, Material</w:t>
      </w:r>
      <w:r w:rsidR="00E0509A">
        <w:rPr>
          <w:rFonts w:ascii="Tahoma" w:hAnsi="Tahoma"/>
        </w:rPr>
        <w:t>, OrderID</w:t>
      </w:r>
      <w:r w:rsidR="00D13F12">
        <w:rPr>
          <w:rFonts w:ascii="Tahoma" w:hAnsi="Tahoma"/>
        </w:rPr>
        <w:t xml:space="preserve"> </w:t>
      </w:r>
      <w:r w:rsidR="00E0509A">
        <w:rPr>
          <w:rFonts w:ascii="Tahoma" w:hAnsi="Tahoma"/>
        </w:rPr>
        <w:t>(Orders),</w:t>
      </w:r>
      <w:r w:rsidR="00D13F12">
        <w:rPr>
          <w:rFonts w:ascii="Tahoma" w:hAnsi="Tahoma"/>
        </w:rPr>
        <w:t xml:space="preserve"> </w:t>
      </w:r>
      <w:r w:rsidR="00E0509A">
        <w:rPr>
          <w:rFonts w:ascii="Tahoma" w:hAnsi="Tahoma"/>
        </w:rPr>
        <w:t>ID</w:t>
      </w:r>
      <w:r w:rsidR="00D13F12">
        <w:rPr>
          <w:rFonts w:ascii="Tahoma" w:hAnsi="Tahoma"/>
        </w:rPr>
        <w:t xml:space="preserve"> </w:t>
      </w:r>
      <w:r w:rsidR="00E0509A">
        <w:rPr>
          <w:rFonts w:ascii="Tahoma" w:hAnsi="Tahoma"/>
        </w:rPr>
        <w:t>(Surfboard Builders</w:t>
      </w:r>
      <w:r w:rsidRPr="00CD77F1">
        <w:rPr>
          <w:rFonts w:ascii="Tahoma" w:hAnsi="Tahoma"/>
        </w:rPr>
        <w:t>)</w:t>
      </w:r>
      <w:r w:rsidR="001C6876">
        <w:rPr>
          <w:rFonts w:ascii="Tahoma" w:hAnsi="Tahoma"/>
        </w:rPr>
        <w:t>, Price</w:t>
      </w:r>
      <w:r w:rsidR="00D13F12">
        <w:rPr>
          <w:rFonts w:ascii="Tahoma" w:hAnsi="Tahoma"/>
        </w:rPr>
        <w:t>)</w:t>
      </w:r>
    </w:p>
    <w:p w14:paraId="55F1B334" w14:textId="671F3D55" w:rsidR="00B64600" w:rsidRPr="00CD77F1" w:rsidRDefault="00B64600" w:rsidP="00B64600">
      <w:pPr>
        <w:pStyle w:val="ae"/>
        <w:numPr>
          <w:ilvl w:val="0"/>
          <w:numId w:val="11"/>
        </w:numPr>
        <w:bidi w:val="0"/>
        <w:spacing w:after="120" w:line="240" w:lineRule="auto"/>
        <w:contextualSpacing w:val="0"/>
        <w:jc w:val="left"/>
        <w:rPr>
          <w:rFonts w:ascii="Tahoma" w:hAnsi="Tahoma"/>
        </w:rPr>
      </w:pPr>
      <w:r w:rsidRPr="00CD77F1">
        <w:rPr>
          <w:rFonts w:ascii="Tahoma" w:hAnsi="Tahoma"/>
          <w:b/>
          <w:bCs/>
        </w:rPr>
        <w:t xml:space="preserve">Sizes </w:t>
      </w:r>
      <w:r w:rsidRPr="00CD77F1">
        <w:rPr>
          <w:rFonts w:ascii="Tahoma" w:hAnsi="Tahoma"/>
        </w:rPr>
        <w:t>(</w:t>
      </w:r>
      <w:r w:rsidRPr="00CD77F1">
        <w:rPr>
          <w:rFonts w:ascii="Tahoma" w:hAnsi="Tahoma"/>
          <w:b/>
          <w:bCs/>
          <w:u w:val="single"/>
        </w:rPr>
        <w:t>SurfID</w:t>
      </w:r>
      <w:r w:rsidRPr="00CD77F1">
        <w:rPr>
          <w:rFonts w:ascii="Tahoma" w:hAnsi="Tahoma"/>
        </w:rPr>
        <w:t xml:space="preserve"> (Surfboards), </w:t>
      </w:r>
      <w:r w:rsidR="00DF3217">
        <w:rPr>
          <w:rFonts w:ascii="Tahoma" w:hAnsi="Tahoma"/>
          <w:b/>
          <w:bCs/>
          <w:u w:val="single"/>
        </w:rPr>
        <w:t>BoardHeight</w:t>
      </w:r>
      <w:r w:rsidR="00DF3217">
        <w:rPr>
          <w:rFonts w:ascii="Tahoma" w:hAnsi="Tahoma"/>
        </w:rPr>
        <w:t xml:space="preserve">, </w:t>
      </w:r>
      <w:r w:rsidR="00DF3217">
        <w:rPr>
          <w:rFonts w:ascii="Tahoma" w:hAnsi="Tahoma"/>
          <w:b/>
          <w:bCs/>
          <w:u w:val="single"/>
        </w:rPr>
        <w:t>BoardWidth</w:t>
      </w:r>
      <w:r w:rsidR="00DF3217">
        <w:rPr>
          <w:rFonts w:ascii="Tahoma" w:hAnsi="Tahoma"/>
        </w:rPr>
        <w:t xml:space="preserve">, </w:t>
      </w:r>
      <w:r w:rsidR="00DF3217">
        <w:rPr>
          <w:rFonts w:ascii="Tahoma" w:hAnsi="Tahoma"/>
          <w:b/>
          <w:bCs/>
          <w:u w:val="single"/>
        </w:rPr>
        <w:t>BoardThickness</w:t>
      </w:r>
      <w:r w:rsidRPr="00CD77F1">
        <w:rPr>
          <w:rFonts w:ascii="Tahoma" w:hAnsi="Tahoma"/>
        </w:rPr>
        <w:t>)</w:t>
      </w:r>
    </w:p>
    <w:p w14:paraId="41824C2B" w14:textId="1255EDEF" w:rsidR="00B64600" w:rsidRPr="00CD77F1" w:rsidRDefault="00B64600" w:rsidP="00B64600">
      <w:pPr>
        <w:pStyle w:val="ae"/>
        <w:numPr>
          <w:ilvl w:val="0"/>
          <w:numId w:val="11"/>
        </w:numPr>
        <w:bidi w:val="0"/>
        <w:spacing w:after="120" w:line="240" w:lineRule="auto"/>
        <w:contextualSpacing w:val="0"/>
        <w:jc w:val="left"/>
        <w:rPr>
          <w:rFonts w:ascii="Tahoma" w:hAnsi="Tahoma"/>
        </w:rPr>
      </w:pPr>
      <w:r w:rsidRPr="00CD77F1">
        <w:rPr>
          <w:rFonts w:ascii="Tahoma" w:hAnsi="Tahoma"/>
          <w:b/>
          <w:bCs/>
        </w:rPr>
        <w:t xml:space="preserve">Details </w:t>
      </w:r>
      <w:r w:rsidRPr="00CD77F1">
        <w:rPr>
          <w:rFonts w:ascii="Tahoma" w:hAnsi="Tahoma"/>
        </w:rPr>
        <w:t>(</w:t>
      </w:r>
      <w:r w:rsidRPr="00CD77F1">
        <w:rPr>
          <w:rFonts w:ascii="Tahoma" w:hAnsi="Tahoma"/>
          <w:b/>
          <w:bCs/>
          <w:u w:val="single"/>
        </w:rPr>
        <w:t>SurfI</w:t>
      </w:r>
      <w:r w:rsidR="00C16EE4">
        <w:rPr>
          <w:rFonts w:ascii="Tahoma" w:hAnsi="Tahoma"/>
          <w:b/>
          <w:bCs/>
          <w:u w:val="single"/>
        </w:rPr>
        <w:t>D</w:t>
      </w:r>
      <w:r w:rsidRPr="00CD77F1">
        <w:rPr>
          <w:rFonts w:ascii="Tahoma" w:hAnsi="Tahoma"/>
        </w:rPr>
        <w:t xml:space="preserve"> (Surfboards), </w:t>
      </w:r>
      <w:r w:rsidR="00DF3217">
        <w:rPr>
          <w:rFonts w:ascii="Tahoma" w:hAnsi="Tahoma"/>
          <w:b/>
          <w:bCs/>
          <w:u w:val="single"/>
        </w:rPr>
        <w:t>SkillLevel</w:t>
      </w:r>
      <w:r w:rsidR="00DF3217">
        <w:rPr>
          <w:rFonts w:ascii="Tahoma" w:hAnsi="Tahoma"/>
        </w:rPr>
        <w:t xml:space="preserve">, </w:t>
      </w:r>
      <w:r w:rsidR="00DF3217">
        <w:rPr>
          <w:rFonts w:ascii="Tahoma" w:hAnsi="Tahoma"/>
          <w:b/>
          <w:bCs/>
          <w:u w:val="single"/>
        </w:rPr>
        <w:t>Waves</w:t>
      </w:r>
      <w:r w:rsidR="00DF3217">
        <w:rPr>
          <w:rFonts w:ascii="Tahoma" w:hAnsi="Tahoma"/>
        </w:rPr>
        <w:t xml:space="preserve">, </w:t>
      </w:r>
      <w:r w:rsidR="00DF3217">
        <w:rPr>
          <w:rFonts w:ascii="Tahoma" w:hAnsi="Tahoma"/>
          <w:b/>
          <w:bCs/>
          <w:u w:val="single"/>
        </w:rPr>
        <w:t>Weight</w:t>
      </w:r>
      <w:r w:rsidRPr="00CD77F1">
        <w:rPr>
          <w:rFonts w:ascii="Tahoma" w:hAnsi="Tahoma"/>
        </w:rPr>
        <w:t>)</w:t>
      </w:r>
    </w:p>
    <w:p w14:paraId="11E652EE" w14:textId="0DCE18F9" w:rsidR="00B64600" w:rsidRDefault="00B64600" w:rsidP="00B64600">
      <w:pPr>
        <w:pStyle w:val="ae"/>
        <w:numPr>
          <w:ilvl w:val="0"/>
          <w:numId w:val="11"/>
        </w:numPr>
        <w:bidi w:val="0"/>
        <w:spacing w:after="120" w:line="240" w:lineRule="auto"/>
        <w:contextualSpacing w:val="0"/>
        <w:jc w:val="left"/>
        <w:rPr>
          <w:rFonts w:ascii="Tahoma" w:hAnsi="Tahoma"/>
        </w:rPr>
      </w:pPr>
      <w:r w:rsidRPr="00CD77F1">
        <w:rPr>
          <w:rFonts w:ascii="Tahoma" w:hAnsi="Tahoma"/>
          <w:b/>
          <w:bCs/>
        </w:rPr>
        <w:t>Customers</w:t>
      </w:r>
      <w:r w:rsidRPr="00CD77F1">
        <w:rPr>
          <w:rFonts w:ascii="Tahoma" w:hAnsi="Tahoma"/>
        </w:rPr>
        <w:t xml:space="preserve"> (</w:t>
      </w:r>
      <w:r w:rsidRPr="00CD77F1">
        <w:rPr>
          <w:rFonts w:ascii="Tahoma" w:hAnsi="Tahoma"/>
          <w:b/>
          <w:bCs/>
          <w:u w:val="single"/>
        </w:rPr>
        <w:t>Email</w:t>
      </w:r>
      <w:r w:rsidRPr="00CD77F1">
        <w:rPr>
          <w:rFonts w:ascii="Tahoma" w:hAnsi="Tahoma"/>
        </w:rPr>
        <w:t>, First Name, Last Name, Birthdate, Gender)</w:t>
      </w:r>
    </w:p>
    <w:p w14:paraId="1CC6A220" w14:textId="10CC403C" w:rsidR="009E5DCA" w:rsidRPr="00CD77F1" w:rsidRDefault="009E5DCA" w:rsidP="009E5DCA">
      <w:pPr>
        <w:pStyle w:val="ae"/>
        <w:numPr>
          <w:ilvl w:val="0"/>
          <w:numId w:val="11"/>
        </w:numPr>
        <w:bidi w:val="0"/>
        <w:spacing w:after="120" w:line="240" w:lineRule="auto"/>
        <w:contextualSpacing w:val="0"/>
        <w:jc w:val="left"/>
        <w:rPr>
          <w:rFonts w:ascii="Tahoma" w:hAnsi="Tahoma"/>
        </w:rPr>
      </w:pPr>
      <w:r>
        <w:rPr>
          <w:rFonts w:ascii="Tahoma" w:hAnsi="Tahoma"/>
          <w:b/>
          <w:bCs/>
        </w:rPr>
        <w:t xml:space="preserve">CreditCards </w:t>
      </w:r>
      <w:r>
        <w:rPr>
          <w:rFonts w:ascii="Tahoma" w:hAnsi="Tahoma"/>
        </w:rPr>
        <w:t>(</w:t>
      </w:r>
      <w:r>
        <w:rPr>
          <w:rFonts w:ascii="Tahoma" w:hAnsi="Tahoma"/>
          <w:b/>
          <w:bCs/>
          <w:u w:val="single"/>
        </w:rPr>
        <w:t>CardNumber</w:t>
      </w:r>
      <w:r>
        <w:rPr>
          <w:rFonts w:ascii="Tahoma" w:hAnsi="Tahoma"/>
        </w:rPr>
        <w:t>, ExpirationDate, SecurityCode, NameOnCard</w:t>
      </w:r>
      <w:r w:rsidR="001C6876">
        <w:rPr>
          <w:rFonts w:ascii="Tahoma" w:hAnsi="Tahoma"/>
        </w:rPr>
        <w:t>)</w:t>
      </w:r>
    </w:p>
    <w:p w14:paraId="52EE681C" w14:textId="521173E0" w:rsidR="00B64600" w:rsidRPr="00CD77F1" w:rsidRDefault="00B64600" w:rsidP="00B64600">
      <w:pPr>
        <w:pStyle w:val="ae"/>
        <w:numPr>
          <w:ilvl w:val="0"/>
          <w:numId w:val="11"/>
        </w:numPr>
        <w:bidi w:val="0"/>
        <w:spacing w:after="120" w:line="240" w:lineRule="auto"/>
        <w:contextualSpacing w:val="0"/>
        <w:jc w:val="left"/>
        <w:rPr>
          <w:rFonts w:ascii="Tahoma" w:hAnsi="Tahoma"/>
        </w:rPr>
      </w:pPr>
      <w:r w:rsidRPr="00CD77F1">
        <w:rPr>
          <w:rFonts w:ascii="Tahoma" w:hAnsi="Tahoma"/>
          <w:b/>
          <w:bCs/>
        </w:rPr>
        <w:t>Orders</w:t>
      </w:r>
      <w:r w:rsidRPr="00CD77F1">
        <w:rPr>
          <w:rFonts w:ascii="Tahoma" w:hAnsi="Tahoma"/>
        </w:rPr>
        <w:t xml:space="preserve"> (</w:t>
      </w:r>
      <w:r w:rsidRPr="00CD77F1">
        <w:rPr>
          <w:rFonts w:ascii="Tahoma" w:hAnsi="Tahoma"/>
          <w:b/>
          <w:bCs/>
          <w:u w:val="single"/>
        </w:rPr>
        <w:t>OrderID</w:t>
      </w:r>
      <w:r w:rsidRPr="00CD77F1">
        <w:rPr>
          <w:rFonts w:ascii="Tahoma" w:hAnsi="Tahoma"/>
        </w:rPr>
        <w:t>, Order D/T, Email, First Name, Last Name,</w:t>
      </w:r>
      <w:r w:rsidR="006368D9">
        <w:rPr>
          <w:rFonts w:ascii="Tahoma" w:hAnsi="Tahoma"/>
        </w:rPr>
        <w:t xml:space="preserve"> </w:t>
      </w:r>
      <w:r w:rsidR="006368D9" w:rsidRPr="00CD77F1">
        <w:rPr>
          <w:rFonts w:ascii="Tahoma" w:hAnsi="Tahoma"/>
        </w:rPr>
        <w:t>Address: C</w:t>
      </w:r>
      <w:r w:rsidR="006368D9">
        <w:rPr>
          <w:rFonts w:ascii="Tahoma" w:hAnsi="Tahoma"/>
        </w:rPr>
        <w:t>ou</w:t>
      </w:r>
      <w:r w:rsidR="00424847">
        <w:rPr>
          <w:rFonts w:ascii="Tahoma" w:hAnsi="Tahoma"/>
        </w:rPr>
        <w:t>n</w:t>
      </w:r>
      <w:r w:rsidR="006368D9">
        <w:rPr>
          <w:rFonts w:ascii="Tahoma" w:hAnsi="Tahoma"/>
        </w:rPr>
        <w:t>try,</w:t>
      </w:r>
      <w:r w:rsidRPr="00CD77F1">
        <w:rPr>
          <w:rFonts w:ascii="Tahoma" w:hAnsi="Tahoma"/>
        </w:rPr>
        <w:t xml:space="preserve"> Address: City, Address: Street, Address: Number, Address: Apartment, Address: Zip Code, Phone Number, </w:t>
      </w:r>
      <w:r w:rsidR="003C6A07">
        <w:rPr>
          <w:rFonts w:ascii="Tahoma" w:hAnsi="Tahoma"/>
        </w:rPr>
        <w:t>CustomerMail</w:t>
      </w:r>
      <w:r w:rsidRPr="00CD77F1">
        <w:rPr>
          <w:rFonts w:ascii="Tahoma" w:hAnsi="Tahoma"/>
        </w:rPr>
        <w:t xml:space="preserve"> (Customers), DeliveryID (Delivery)</w:t>
      </w:r>
      <w:r w:rsidR="001C6876">
        <w:rPr>
          <w:rFonts w:ascii="Tahoma" w:hAnsi="Tahoma"/>
        </w:rPr>
        <w:t>, CardNumber (CreditCards)</w:t>
      </w:r>
      <w:r w:rsidRPr="00CD77F1">
        <w:rPr>
          <w:rFonts w:ascii="Tahoma" w:hAnsi="Tahoma"/>
        </w:rPr>
        <w:t>)</w:t>
      </w:r>
    </w:p>
    <w:p w14:paraId="219780A4" w14:textId="73E39026" w:rsidR="00B64600" w:rsidRPr="00CD77F1" w:rsidRDefault="00B64600" w:rsidP="00B64600">
      <w:pPr>
        <w:pStyle w:val="ae"/>
        <w:numPr>
          <w:ilvl w:val="0"/>
          <w:numId w:val="11"/>
        </w:numPr>
        <w:bidi w:val="0"/>
        <w:spacing w:after="120" w:line="240" w:lineRule="auto"/>
        <w:contextualSpacing w:val="0"/>
        <w:jc w:val="left"/>
        <w:rPr>
          <w:rFonts w:ascii="Tahoma" w:hAnsi="Tahoma"/>
        </w:rPr>
      </w:pPr>
      <w:r w:rsidRPr="00CD77F1">
        <w:rPr>
          <w:rFonts w:ascii="Tahoma" w:hAnsi="Tahoma"/>
          <w:b/>
          <w:bCs/>
        </w:rPr>
        <w:t xml:space="preserve">Deliveries </w:t>
      </w:r>
      <w:r w:rsidRPr="00CD77F1">
        <w:rPr>
          <w:rFonts w:ascii="Tahoma" w:hAnsi="Tahoma"/>
        </w:rPr>
        <w:t>(</w:t>
      </w:r>
      <w:r w:rsidRPr="00CD77F1">
        <w:rPr>
          <w:rFonts w:ascii="Tahoma" w:hAnsi="Tahoma"/>
          <w:b/>
          <w:bCs/>
          <w:u w:val="single"/>
        </w:rPr>
        <w:t>DeliveryID</w:t>
      </w:r>
      <w:r w:rsidRPr="00CD77F1">
        <w:rPr>
          <w:rFonts w:ascii="Tahoma" w:hAnsi="Tahoma"/>
        </w:rPr>
        <w:t>, Shipping Fee, Delivery D/T)</w:t>
      </w:r>
    </w:p>
    <w:p w14:paraId="25991FFA" w14:textId="26446283" w:rsidR="00B64600" w:rsidRPr="00CD77F1" w:rsidRDefault="00B64600" w:rsidP="00B64600">
      <w:pPr>
        <w:pStyle w:val="ae"/>
        <w:numPr>
          <w:ilvl w:val="0"/>
          <w:numId w:val="11"/>
        </w:numPr>
        <w:bidi w:val="0"/>
        <w:spacing w:after="120" w:line="240" w:lineRule="auto"/>
        <w:contextualSpacing w:val="0"/>
        <w:jc w:val="left"/>
        <w:rPr>
          <w:rFonts w:ascii="Tahoma" w:hAnsi="Tahoma"/>
        </w:rPr>
      </w:pPr>
      <w:r w:rsidRPr="00CD77F1">
        <w:rPr>
          <w:rFonts w:ascii="Tahoma" w:hAnsi="Tahoma"/>
          <w:b/>
          <w:bCs/>
        </w:rPr>
        <w:t xml:space="preserve">Surfboard Builders </w:t>
      </w:r>
      <w:r w:rsidRPr="00CD77F1">
        <w:rPr>
          <w:rFonts w:ascii="Tahoma" w:hAnsi="Tahoma"/>
        </w:rPr>
        <w:t>(</w:t>
      </w:r>
      <w:r w:rsidRPr="00CD77F1">
        <w:rPr>
          <w:rFonts w:ascii="Tahoma" w:hAnsi="Tahoma"/>
          <w:b/>
          <w:bCs/>
          <w:u w:val="single"/>
        </w:rPr>
        <w:t>ID</w:t>
      </w:r>
      <w:r w:rsidRPr="00CD77F1">
        <w:rPr>
          <w:rFonts w:ascii="Tahoma" w:hAnsi="Tahoma"/>
        </w:rPr>
        <w:t xml:space="preserve"> (Employees), Salary)</w:t>
      </w:r>
    </w:p>
    <w:p w14:paraId="696B85DA" w14:textId="4C7F1030" w:rsidR="00B64600" w:rsidRPr="00CD77F1" w:rsidRDefault="00B64600" w:rsidP="00B64600">
      <w:pPr>
        <w:pStyle w:val="ae"/>
        <w:numPr>
          <w:ilvl w:val="0"/>
          <w:numId w:val="11"/>
        </w:numPr>
        <w:bidi w:val="0"/>
        <w:spacing w:after="120" w:line="240" w:lineRule="auto"/>
        <w:contextualSpacing w:val="0"/>
        <w:jc w:val="left"/>
        <w:rPr>
          <w:rFonts w:ascii="Tahoma" w:hAnsi="Tahoma"/>
        </w:rPr>
      </w:pPr>
      <w:r w:rsidRPr="00CD77F1">
        <w:rPr>
          <w:rFonts w:ascii="Tahoma" w:hAnsi="Tahoma"/>
          <w:b/>
          <w:bCs/>
        </w:rPr>
        <w:t xml:space="preserve">Expertises </w:t>
      </w:r>
      <w:r w:rsidRPr="00CD77F1">
        <w:rPr>
          <w:rFonts w:ascii="Tahoma" w:hAnsi="Tahoma"/>
        </w:rPr>
        <w:t>(</w:t>
      </w:r>
      <w:r w:rsidRPr="00CD77F1">
        <w:rPr>
          <w:rFonts w:ascii="Tahoma" w:hAnsi="Tahoma"/>
          <w:b/>
          <w:bCs/>
          <w:u w:val="single"/>
        </w:rPr>
        <w:t>ID</w:t>
      </w:r>
      <w:r w:rsidRPr="00CD77F1">
        <w:rPr>
          <w:rFonts w:ascii="Tahoma" w:hAnsi="Tahoma"/>
        </w:rPr>
        <w:t xml:space="preserve"> (Surfboard Builders), </w:t>
      </w:r>
      <w:r w:rsidRPr="00CD77F1">
        <w:rPr>
          <w:rFonts w:ascii="Tahoma" w:hAnsi="Tahoma"/>
          <w:b/>
          <w:bCs/>
          <w:u w:val="single"/>
        </w:rPr>
        <w:t>Expertise</w:t>
      </w:r>
      <w:r w:rsidRPr="00CD77F1">
        <w:rPr>
          <w:rFonts w:ascii="Tahoma" w:hAnsi="Tahoma"/>
        </w:rPr>
        <w:t>)</w:t>
      </w:r>
    </w:p>
    <w:p w14:paraId="3CDC5EB4" w14:textId="1AFDB5D3" w:rsidR="00B64600" w:rsidRPr="00CD77F1" w:rsidRDefault="00B64600" w:rsidP="00B64600">
      <w:pPr>
        <w:pStyle w:val="ae"/>
        <w:numPr>
          <w:ilvl w:val="0"/>
          <w:numId w:val="11"/>
        </w:numPr>
        <w:bidi w:val="0"/>
        <w:spacing w:after="120" w:line="240" w:lineRule="auto"/>
        <w:contextualSpacing w:val="0"/>
        <w:jc w:val="left"/>
        <w:rPr>
          <w:rFonts w:ascii="Tahoma" w:hAnsi="Tahoma"/>
        </w:rPr>
      </w:pPr>
      <w:r w:rsidRPr="00CD77F1">
        <w:rPr>
          <w:rFonts w:ascii="Tahoma" w:hAnsi="Tahoma"/>
          <w:b/>
          <w:bCs/>
        </w:rPr>
        <w:t xml:space="preserve">Managers </w:t>
      </w:r>
      <w:r w:rsidRPr="00CD77F1">
        <w:rPr>
          <w:rFonts w:ascii="Tahoma" w:hAnsi="Tahoma"/>
        </w:rPr>
        <w:t>(</w:t>
      </w:r>
      <w:r w:rsidRPr="00CD77F1">
        <w:rPr>
          <w:rFonts w:ascii="Tahoma" w:hAnsi="Tahoma"/>
          <w:b/>
          <w:bCs/>
          <w:u w:val="single"/>
        </w:rPr>
        <w:t>ID</w:t>
      </w:r>
      <w:r w:rsidRPr="00CD77F1">
        <w:rPr>
          <w:rFonts w:ascii="Tahoma" w:hAnsi="Tahoma"/>
        </w:rPr>
        <w:t xml:space="preserve"> (Employees), Salary)</w:t>
      </w:r>
    </w:p>
    <w:p w14:paraId="055F3811" w14:textId="62DB55E2" w:rsidR="00CD77F1" w:rsidRPr="00E0509A" w:rsidRDefault="00B64600" w:rsidP="00E0509A">
      <w:pPr>
        <w:pStyle w:val="ae"/>
        <w:numPr>
          <w:ilvl w:val="0"/>
          <w:numId w:val="11"/>
        </w:numPr>
        <w:bidi w:val="0"/>
        <w:spacing w:after="120" w:line="240" w:lineRule="auto"/>
        <w:contextualSpacing w:val="0"/>
        <w:jc w:val="left"/>
        <w:rPr>
          <w:rFonts w:ascii="Tahoma" w:hAnsi="Tahoma"/>
        </w:rPr>
      </w:pPr>
      <w:r w:rsidRPr="00CD77F1">
        <w:rPr>
          <w:rFonts w:ascii="Tahoma" w:hAnsi="Tahoma"/>
          <w:b/>
          <w:bCs/>
        </w:rPr>
        <w:t xml:space="preserve">Quizzes </w:t>
      </w:r>
      <w:r w:rsidRPr="00CD77F1">
        <w:rPr>
          <w:rFonts w:ascii="Tahoma" w:hAnsi="Tahoma"/>
        </w:rPr>
        <w:t>(</w:t>
      </w:r>
      <w:r w:rsidRPr="00CD77F1">
        <w:rPr>
          <w:rFonts w:ascii="Tahoma" w:hAnsi="Tahoma"/>
          <w:b/>
          <w:bCs/>
          <w:u w:val="single"/>
        </w:rPr>
        <w:t>SurfID</w:t>
      </w:r>
      <w:r w:rsidRPr="00CD77F1">
        <w:rPr>
          <w:rFonts w:ascii="Tahoma" w:hAnsi="Tahoma"/>
        </w:rPr>
        <w:t xml:space="preserve"> (Surfboards), </w:t>
      </w:r>
      <w:r w:rsidRPr="00CD77F1">
        <w:rPr>
          <w:rFonts w:ascii="Tahoma" w:hAnsi="Tahoma"/>
          <w:b/>
          <w:bCs/>
          <w:u w:val="single"/>
        </w:rPr>
        <w:t>Quiz</w:t>
      </w:r>
      <w:r w:rsidRPr="00CD77F1">
        <w:rPr>
          <w:rFonts w:ascii="Tahoma" w:hAnsi="Tahoma"/>
        </w:rPr>
        <w:t>, Skill Level, Weight)</w:t>
      </w:r>
    </w:p>
    <w:p w14:paraId="7523003E" w14:textId="77777777" w:rsidR="00240280" w:rsidRDefault="00240280" w:rsidP="00A805C6">
      <w:pPr>
        <w:spacing w:after="120" w:line="240" w:lineRule="auto"/>
        <w:rPr>
          <w:rFonts w:asciiTheme="minorBidi" w:hAnsiTheme="minorBidi" w:cstheme="minorBidi"/>
        </w:rPr>
      </w:pPr>
    </w:p>
    <w:p w14:paraId="0F17C626" w14:textId="1B2F9546" w:rsidR="00240280" w:rsidRDefault="00240280" w:rsidP="00240280">
      <w:pPr>
        <w:spacing w:after="120" w:line="240" w:lineRule="auto"/>
        <w:rPr>
          <w:rFonts w:ascii="Tahoma" w:hAnsi="Tahoma"/>
          <w:rtl/>
        </w:rPr>
      </w:pPr>
      <w:r>
        <w:rPr>
          <w:rFonts w:ascii="Tahoma" w:hAnsi="Tahoma" w:hint="cs"/>
          <w:rtl/>
        </w:rPr>
        <w:t xml:space="preserve">(*) בטבלת </w:t>
      </w:r>
      <w:r>
        <w:rPr>
          <w:rFonts w:ascii="Tahoma" w:hAnsi="Tahoma"/>
        </w:rPr>
        <w:t>Orders</w:t>
      </w:r>
      <w:r>
        <w:rPr>
          <w:rFonts w:ascii="Tahoma" w:hAnsi="Tahoma" w:hint="cs"/>
          <w:rtl/>
        </w:rPr>
        <w:t xml:space="preserve"> קיימים 2 שדות של אימייל- תכונה של הטבלה וגם המפתח הזר לטבלת </w:t>
      </w:r>
      <w:r>
        <w:rPr>
          <w:rFonts w:ascii="Tahoma" w:hAnsi="Tahoma"/>
        </w:rPr>
        <w:t>Customers</w:t>
      </w:r>
      <w:r>
        <w:rPr>
          <w:rFonts w:ascii="Tahoma" w:hAnsi="Tahoma" w:hint="cs"/>
          <w:rtl/>
        </w:rPr>
        <w:t xml:space="preserve"> לכן שינינו את השדה של המפתח הזר לשם </w:t>
      </w:r>
      <w:r>
        <w:rPr>
          <w:rFonts w:ascii="Tahoma" w:hAnsi="Tahoma"/>
        </w:rPr>
        <w:t>CustomerMail</w:t>
      </w:r>
      <w:r>
        <w:rPr>
          <w:rFonts w:ascii="Tahoma" w:hAnsi="Tahoma" w:hint="cs"/>
          <w:rtl/>
        </w:rPr>
        <w:t>.</w:t>
      </w:r>
    </w:p>
    <w:p w14:paraId="2D4D9584" w14:textId="77777777" w:rsidR="00157F47" w:rsidRDefault="00157F47" w:rsidP="00A805C6">
      <w:pPr>
        <w:spacing w:after="120" w:line="240" w:lineRule="auto"/>
        <w:rPr>
          <w:rFonts w:asciiTheme="minorBidi" w:hAnsiTheme="minorBidi" w:cstheme="minorBidi"/>
          <w:rtl/>
        </w:rPr>
      </w:pPr>
    </w:p>
    <w:p w14:paraId="07A0714C" w14:textId="77777777" w:rsidR="003C6A07" w:rsidRPr="00A805C6" w:rsidRDefault="003C6A07" w:rsidP="00A805C6">
      <w:pPr>
        <w:spacing w:after="120" w:line="240" w:lineRule="auto"/>
        <w:rPr>
          <w:rFonts w:asciiTheme="minorBidi" w:hAnsiTheme="minorBidi" w:cstheme="minorBidi"/>
        </w:rPr>
      </w:pPr>
    </w:p>
    <w:p w14:paraId="18465C80" w14:textId="3D15F5D7" w:rsidR="003F41E4" w:rsidRPr="00B64883" w:rsidRDefault="00096354" w:rsidP="00B64883">
      <w:pPr>
        <w:pStyle w:val="2"/>
        <w:spacing w:before="0" w:after="120" w:line="240" w:lineRule="auto"/>
        <w:rPr>
          <w:rFonts w:asciiTheme="minorBidi" w:hAnsiTheme="minorBidi" w:cstheme="minorBidi"/>
          <w:sz w:val="28"/>
          <w:szCs w:val="28"/>
          <w:rtl/>
        </w:rPr>
      </w:pPr>
      <w:r w:rsidRPr="00836FEE">
        <w:rPr>
          <w:rFonts w:asciiTheme="minorBidi" w:hAnsiTheme="minorBidi" w:cstheme="minorBidi"/>
          <w:sz w:val="28"/>
          <w:szCs w:val="28"/>
          <w:rtl/>
        </w:rPr>
        <w:t>נרמול נתונים</w:t>
      </w:r>
      <w:r w:rsidR="001F5E77" w:rsidRPr="00836FEE">
        <w:rPr>
          <w:rFonts w:asciiTheme="minorBidi" w:hAnsiTheme="minorBidi" w:cstheme="minorBidi"/>
          <w:sz w:val="28"/>
          <w:szCs w:val="28"/>
          <w:rtl/>
        </w:rPr>
        <w:t xml:space="preserve"> נוסף</w:t>
      </w:r>
      <w:r w:rsidR="003C526A" w:rsidRPr="00836FEE">
        <w:rPr>
          <w:rFonts w:asciiTheme="minorBidi" w:hAnsiTheme="minorBidi" w:cstheme="minorBidi"/>
          <w:sz w:val="28"/>
          <w:szCs w:val="28"/>
          <w:rtl/>
        </w:rPr>
        <w:t xml:space="preserve"> (במידת הצורך)</w:t>
      </w:r>
    </w:p>
    <w:p w14:paraId="58488B1E" w14:textId="51D584C4" w:rsidR="003F41E4" w:rsidRPr="005A1B02" w:rsidRDefault="005A1B02" w:rsidP="00A805C6">
      <w:pPr>
        <w:spacing w:after="120" w:line="240" w:lineRule="auto"/>
        <w:rPr>
          <w:rFonts w:ascii="Tahoma" w:hAnsi="Tahoma"/>
          <w:b/>
          <w:bCs/>
          <w:u w:val="single"/>
          <w:rtl/>
        </w:rPr>
      </w:pPr>
      <w:r>
        <w:rPr>
          <w:rFonts w:ascii="Tahoma" w:hAnsi="Tahoma" w:hint="cs"/>
          <w:b/>
          <w:bCs/>
          <w:u w:val="single"/>
          <w:rtl/>
        </w:rPr>
        <w:t>הנחות והסברים נוספים:</w:t>
      </w:r>
    </w:p>
    <w:p w14:paraId="1A6D4490" w14:textId="2C15B45D" w:rsidR="003F41E4" w:rsidRPr="005A1B02" w:rsidRDefault="005A1B02" w:rsidP="005A1B02">
      <w:pPr>
        <w:spacing w:after="120" w:line="240" w:lineRule="auto"/>
        <w:jc w:val="left"/>
        <w:rPr>
          <w:rFonts w:ascii="Tahoma" w:hAnsi="Tahoma"/>
          <w:rtl/>
        </w:rPr>
      </w:pPr>
      <w:r>
        <w:rPr>
          <w:rFonts w:ascii="Tahoma" w:hAnsi="Tahoma" w:hint="cs"/>
          <w:b/>
          <w:bCs/>
          <w:rtl/>
        </w:rPr>
        <w:t xml:space="preserve">קשר בין </w:t>
      </w:r>
      <w:r>
        <w:rPr>
          <w:rFonts w:ascii="Tahoma" w:hAnsi="Tahoma"/>
          <w:b/>
          <w:bCs/>
        </w:rPr>
        <w:t>Orders</w:t>
      </w:r>
      <w:r>
        <w:rPr>
          <w:rFonts w:ascii="Tahoma" w:hAnsi="Tahoma" w:hint="cs"/>
          <w:b/>
          <w:bCs/>
          <w:rtl/>
        </w:rPr>
        <w:t xml:space="preserve"> לבין </w:t>
      </w:r>
      <w:r>
        <w:rPr>
          <w:rFonts w:ascii="Tahoma" w:hAnsi="Tahoma"/>
          <w:b/>
          <w:bCs/>
        </w:rPr>
        <w:t>Customers</w:t>
      </w:r>
      <w:r>
        <w:rPr>
          <w:rFonts w:ascii="Tahoma" w:hAnsi="Tahoma" w:hint="cs"/>
          <w:b/>
          <w:bCs/>
          <w:rtl/>
        </w:rPr>
        <w:t xml:space="preserve"> - </w:t>
      </w:r>
      <w:r>
        <w:rPr>
          <w:rFonts w:ascii="Tahoma" w:hAnsi="Tahoma" w:hint="cs"/>
          <w:rtl/>
        </w:rPr>
        <w:t xml:space="preserve">בישות </w:t>
      </w:r>
      <w:r>
        <w:rPr>
          <w:rFonts w:ascii="Tahoma" w:hAnsi="Tahoma"/>
        </w:rPr>
        <w:t>Orders</w:t>
      </w:r>
      <w:r>
        <w:rPr>
          <w:rFonts w:ascii="Tahoma" w:hAnsi="Tahoma" w:hint="cs"/>
          <w:rtl/>
        </w:rPr>
        <w:t xml:space="preserve"> קיים מפתח זר לישות </w:t>
      </w:r>
      <w:r>
        <w:rPr>
          <w:rFonts w:ascii="Tahoma" w:hAnsi="Tahoma"/>
        </w:rPr>
        <w:t>Customers</w:t>
      </w:r>
      <w:r>
        <w:rPr>
          <w:rFonts w:ascii="Tahoma" w:hAnsi="Tahoma" w:hint="cs"/>
          <w:rtl/>
        </w:rPr>
        <w:t xml:space="preserve"> , אנו יוצאות מנקודת הנחה שהפרטים של הלקוח הרשום לאתר לא בהכרח יהיו הפרטים שיוזנו בעת ההזמנה עצמה (כתובת מייל ושם מלא) ולכן לא קיימת תלות טרנזיטיבית והמודל מנורמל מסדר שלישי.</w:t>
      </w:r>
    </w:p>
    <w:p w14:paraId="5DEF82F8" w14:textId="77777777" w:rsidR="00836FEE" w:rsidRDefault="00836FEE" w:rsidP="00A805C6">
      <w:pPr>
        <w:pStyle w:val="1"/>
        <w:spacing w:before="0" w:after="120" w:line="240" w:lineRule="auto"/>
        <w:rPr>
          <w:rFonts w:asciiTheme="minorBidi" w:hAnsiTheme="minorBidi" w:cstheme="minorBidi"/>
          <w:color w:val="4F81BD"/>
          <w:sz w:val="26"/>
          <w:szCs w:val="26"/>
          <w:rtl/>
        </w:rPr>
      </w:pPr>
    </w:p>
    <w:p w14:paraId="7B3966F7" w14:textId="77777777" w:rsidR="00836FEE" w:rsidRDefault="00836FEE">
      <w:pPr>
        <w:bidi w:val="0"/>
        <w:spacing w:after="0" w:line="240" w:lineRule="auto"/>
        <w:jc w:val="left"/>
        <w:rPr>
          <w:rFonts w:asciiTheme="minorBidi" w:eastAsia="Times New Roman" w:hAnsiTheme="minorBidi" w:cstheme="minorBidi"/>
          <w:b/>
          <w:bCs/>
          <w:color w:val="4F81BD"/>
          <w:sz w:val="26"/>
          <w:szCs w:val="26"/>
          <w:rtl/>
        </w:rPr>
      </w:pPr>
      <w:r>
        <w:rPr>
          <w:rFonts w:asciiTheme="minorBidi" w:hAnsiTheme="minorBidi" w:cstheme="minorBidi"/>
          <w:color w:val="4F81BD"/>
          <w:sz w:val="26"/>
          <w:szCs w:val="26"/>
          <w:rtl/>
        </w:rPr>
        <w:br w:type="page"/>
      </w:r>
    </w:p>
    <w:p w14:paraId="6DF5FABF" w14:textId="2B63AEC1" w:rsidR="00122FC2" w:rsidRPr="00B80AB4" w:rsidRDefault="00096354" w:rsidP="00B80AB4">
      <w:pPr>
        <w:pStyle w:val="1"/>
        <w:spacing w:before="0" w:after="120" w:line="240" w:lineRule="auto"/>
        <w:rPr>
          <w:rFonts w:asciiTheme="minorBidi" w:hAnsiTheme="minorBidi" w:cstheme="minorBidi"/>
          <w:color w:val="4F81BD"/>
          <w:rtl/>
        </w:rPr>
      </w:pPr>
      <w:r w:rsidRPr="00836FEE">
        <w:rPr>
          <w:rFonts w:asciiTheme="minorBidi" w:hAnsiTheme="minorBidi" w:cstheme="minorBidi"/>
          <w:color w:val="4F81BD"/>
          <w:rtl/>
        </w:rPr>
        <w:lastRenderedPageBreak/>
        <w:t>פירוט שדות בסיס הנתונים והערכת גודל</w:t>
      </w:r>
      <w:r w:rsidR="00AB2D23" w:rsidRPr="00836FEE">
        <w:rPr>
          <w:rFonts w:asciiTheme="minorBidi" w:hAnsiTheme="minorBidi" w:cstheme="minorBidi"/>
          <w:color w:val="4F81BD"/>
          <w:rtl/>
        </w:rPr>
        <w:t>ם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6A0" w:firstRow="1" w:lastRow="0" w:firstColumn="1" w:lastColumn="0" w:noHBand="1" w:noVBand="1"/>
      </w:tblPr>
      <w:tblGrid>
        <w:gridCol w:w="1512"/>
        <w:gridCol w:w="2315"/>
        <w:gridCol w:w="69"/>
        <w:gridCol w:w="3797"/>
        <w:gridCol w:w="1652"/>
      </w:tblGrid>
      <w:tr w:rsidR="00B80AB4" w:rsidRPr="009070E6" w14:paraId="48EF9B86" w14:textId="77777777" w:rsidTr="000656B9">
        <w:tc>
          <w:tcPr>
            <w:tcW w:w="1512" w:type="dxa"/>
            <w:shd w:val="clear" w:color="auto" w:fill="C6D9F1"/>
          </w:tcPr>
          <w:p w14:paraId="544FF877" w14:textId="77777777" w:rsidR="00A906A6" w:rsidRPr="009070E6" w:rsidRDefault="00A906A6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  <w:rtl/>
              </w:rPr>
            </w:pPr>
            <w:r w:rsidRPr="009070E6">
              <w:rPr>
                <w:rFonts w:ascii="Tahoma" w:hAnsi="Tahoma"/>
                <w:b/>
                <w:bCs/>
              </w:rPr>
              <w:t>Table</w:t>
            </w:r>
          </w:p>
        </w:tc>
        <w:tc>
          <w:tcPr>
            <w:tcW w:w="2315" w:type="dxa"/>
            <w:shd w:val="clear" w:color="auto" w:fill="C6D9F1"/>
          </w:tcPr>
          <w:p w14:paraId="1AFBCBB8" w14:textId="77777777" w:rsidR="00A906A6" w:rsidRPr="009070E6" w:rsidRDefault="00A906A6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  <w:rtl/>
              </w:rPr>
            </w:pPr>
            <w:r w:rsidRPr="009070E6">
              <w:rPr>
                <w:rFonts w:ascii="Tahoma" w:hAnsi="Tahoma"/>
                <w:b/>
                <w:bCs/>
              </w:rPr>
              <w:t>Field</w:t>
            </w:r>
          </w:p>
        </w:tc>
        <w:tc>
          <w:tcPr>
            <w:tcW w:w="3866" w:type="dxa"/>
            <w:gridSpan w:val="2"/>
            <w:shd w:val="clear" w:color="auto" w:fill="C6D9F1"/>
          </w:tcPr>
          <w:p w14:paraId="48C30731" w14:textId="77777777" w:rsidR="00A906A6" w:rsidRPr="009070E6" w:rsidRDefault="00A906A6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  <w:rtl/>
              </w:rPr>
            </w:pPr>
            <w:r w:rsidRPr="009070E6">
              <w:rPr>
                <w:rFonts w:ascii="Tahoma" w:hAnsi="Tahoma"/>
                <w:b/>
                <w:bCs/>
              </w:rPr>
              <w:t>Data Type</w:t>
            </w:r>
          </w:p>
        </w:tc>
        <w:tc>
          <w:tcPr>
            <w:tcW w:w="1652" w:type="dxa"/>
            <w:shd w:val="clear" w:color="auto" w:fill="C6D9F1"/>
          </w:tcPr>
          <w:p w14:paraId="7CF7C939" w14:textId="0D2F9E43" w:rsidR="00A906A6" w:rsidRPr="009070E6" w:rsidRDefault="00A906A6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  <w:rtl/>
              </w:rPr>
            </w:pPr>
            <w:r w:rsidRPr="009070E6">
              <w:rPr>
                <w:rFonts w:ascii="Tahoma" w:hAnsi="Tahoma"/>
                <w:b/>
                <w:bCs/>
              </w:rPr>
              <w:t>Size</w:t>
            </w:r>
            <w:r w:rsidR="001F5E77" w:rsidRPr="009070E6">
              <w:rPr>
                <w:rFonts w:ascii="Tahoma" w:hAnsi="Tahoma"/>
                <w:b/>
                <w:bCs/>
              </w:rPr>
              <w:t xml:space="preserve"> (Bytes)</w:t>
            </w:r>
          </w:p>
        </w:tc>
      </w:tr>
      <w:tr w:rsidR="00A906A6" w:rsidRPr="009070E6" w14:paraId="2D5D7CF3" w14:textId="77777777" w:rsidTr="000656B9">
        <w:tc>
          <w:tcPr>
            <w:tcW w:w="1512" w:type="dxa"/>
            <w:vMerge w:val="restart"/>
          </w:tcPr>
          <w:p w14:paraId="2B2E3B6C" w14:textId="1CD8FD6F" w:rsidR="00A906A6" w:rsidRPr="009070E6" w:rsidRDefault="009070E6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  <w:rtl/>
              </w:rPr>
            </w:pPr>
            <w:r w:rsidRPr="009070E6">
              <w:rPr>
                <w:rFonts w:ascii="Tahoma" w:hAnsi="Tahoma"/>
                <w:b/>
                <w:bCs/>
              </w:rPr>
              <w:t>Employees</w:t>
            </w:r>
          </w:p>
        </w:tc>
        <w:tc>
          <w:tcPr>
            <w:tcW w:w="2315" w:type="dxa"/>
          </w:tcPr>
          <w:p w14:paraId="27AA6C9C" w14:textId="53C0396C" w:rsidR="00A906A6" w:rsidRPr="009070E6" w:rsidRDefault="009070E6" w:rsidP="004C1B3E">
            <w:pPr>
              <w:bidi w:val="0"/>
              <w:spacing w:after="0" w:line="240" w:lineRule="auto"/>
              <w:rPr>
                <w:rFonts w:ascii="Tahoma" w:hAnsi="Tahoma"/>
                <w:u w:val="single"/>
                <w:rtl/>
              </w:rPr>
            </w:pPr>
            <w:r>
              <w:rPr>
                <w:rFonts w:ascii="Tahoma" w:hAnsi="Tahoma"/>
                <w:u w:val="single"/>
              </w:rPr>
              <w:t>ID</w:t>
            </w:r>
          </w:p>
        </w:tc>
        <w:tc>
          <w:tcPr>
            <w:tcW w:w="3866" w:type="dxa"/>
            <w:gridSpan w:val="2"/>
          </w:tcPr>
          <w:p w14:paraId="5015765C" w14:textId="343BC4CA" w:rsidR="00A906A6" w:rsidRPr="009070E6" w:rsidRDefault="009070E6" w:rsidP="004C1B3E">
            <w:pPr>
              <w:bidi w:val="0"/>
              <w:spacing w:after="0" w:line="240" w:lineRule="auto"/>
              <w:rPr>
                <w:rFonts w:ascii="Tahoma" w:hAnsi="Tahoma"/>
                <w:rtl/>
              </w:rPr>
            </w:pPr>
            <w:r>
              <w:rPr>
                <w:rFonts w:ascii="Tahoma" w:hAnsi="Tahoma"/>
              </w:rPr>
              <w:t>Integer</w:t>
            </w:r>
          </w:p>
        </w:tc>
        <w:tc>
          <w:tcPr>
            <w:tcW w:w="1652" w:type="dxa"/>
          </w:tcPr>
          <w:p w14:paraId="626A9185" w14:textId="6D881E9C" w:rsidR="00A906A6" w:rsidRPr="009070E6" w:rsidRDefault="006B7A89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  <w:rtl/>
              </w:rPr>
            </w:pPr>
            <w:r>
              <w:rPr>
                <w:rFonts w:ascii="Tahoma" w:hAnsi="Tahoma"/>
              </w:rPr>
              <w:t>4</w:t>
            </w:r>
          </w:p>
        </w:tc>
      </w:tr>
      <w:tr w:rsidR="00A906A6" w:rsidRPr="009070E6" w14:paraId="1FEF4312" w14:textId="77777777" w:rsidTr="000656B9">
        <w:tc>
          <w:tcPr>
            <w:tcW w:w="1512" w:type="dxa"/>
            <w:vMerge/>
          </w:tcPr>
          <w:p w14:paraId="768F43C0" w14:textId="77777777" w:rsidR="00A906A6" w:rsidRPr="009070E6" w:rsidRDefault="00A906A6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  <w:rtl/>
              </w:rPr>
            </w:pPr>
          </w:p>
        </w:tc>
        <w:tc>
          <w:tcPr>
            <w:tcW w:w="2315" w:type="dxa"/>
          </w:tcPr>
          <w:p w14:paraId="712715E8" w14:textId="4F2EE60D" w:rsidR="00A906A6" w:rsidRPr="009070E6" w:rsidRDefault="009070E6" w:rsidP="004C1B3E">
            <w:pPr>
              <w:bidi w:val="0"/>
              <w:spacing w:after="0" w:line="240" w:lineRule="auto"/>
              <w:rPr>
                <w:rFonts w:ascii="Tahoma" w:hAnsi="Tahoma"/>
                <w:rtl/>
              </w:rPr>
            </w:pPr>
            <w:r>
              <w:rPr>
                <w:rFonts w:ascii="Tahoma" w:hAnsi="Tahoma"/>
              </w:rPr>
              <w:t>FirstName</w:t>
            </w:r>
          </w:p>
        </w:tc>
        <w:tc>
          <w:tcPr>
            <w:tcW w:w="3866" w:type="dxa"/>
            <w:gridSpan w:val="2"/>
          </w:tcPr>
          <w:p w14:paraId="03805A8C" w14:textId="2ABBFD1F" w:rsidR="00A906A6" w:rsidRPr="009070E6" w:rsidRDefault="00A906A6" w:rsidP="004C1B3E">
            <w:pPr>
              <w:bidi w:val="0"/>
              <w:spacing w:after="0" w:line="240" w:lineRule="auto"/>
              <w:rPr>
                <w:rFonts w:ascii="Tahoma" w:hAnsi="Tahoma"/>
                <w:rtl/>
              </w:rPr>
            </w:pPr>
            <w:r w:rsidRPr="009070E6">
              <w:rPr>
                <w:rFonts w:ascii="Tahoma" w:hAnsi="Tahoma"/>
              </w:rPr>
              <w:t>Varchar(</w:t>
            </w:r>
            <w:r w:rsidR="009070E6">
              <w:rPr>
                <w:rFonts w:ascii="Tahoma" w:hAnsi="Tahoma"/>
              </w:rPr>
              <w:t>15</w:t>
            </w:r>
            <w:r w:rsidRPr="009070E6">
              <w:rPr>
                <w:rFonts w:ascii="Tahoma" w:hAnsi="Tahoma"/>
              </w:rPr>
              <w:t>)</w:t>
            </w:r>
          </w:p>
        </w:tc>
        <w:tc>
          <w:tcPr>
            <w:tcW w:w="1652" w:type="dxa"/>
          </w:tcPr>
          <w:p w14:paraId="6E1E6AAC" w14:textId="2AC49995" w:rsidR="00A906A6" w:rsidRPr="009070E6" w:rsidRDefault="009070E6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  <w:rtl/>
              </w:rPr>
            </w:pPr>
            <w:r>
              <w:rPr>
                <w:rFonts w:ascii="Tahoma" w:hAnsi="Tahoma"/>
              </w:rPr>
              <w:t>15</w:t>
            </w:r>
          </w:p>
        </w:tc>
      </w:tr>
      <w:tr w:rsidR="00A906A6" w:rsidRPr="009070E6" w14:paraId="08F0C5D5" w14:textId="77777777" w:rsidTr="000656B9">
        <w:tc>
          <w:tcPr>
            <w:tcW w:w="1512" w:type="dxa"/>
            <w:vMerge/>
          </w:tcPr>
          <w:p w14:paraId="38ECC34F" w14:textId="77777777" w:rsidR="00A906A6" w:rsidRPr="009070E6" w:rsidRDefault="00A906A6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  <w:rtl/>
              </w:rPr>
            </w:pPr>
          </w:p>
        </w:tc>
        <w:tc>
          <w:tcPr>
            <w:tcW w:w="2315" w:type="dxa"/>
          </w:tcPr>
          <w:p w14:paraId="6E0D8942" w14:textId="4F7C50D2" w:rsidR="00A906A6" w:rsidRPr="009070E6" w:rsidRDefault="009070E6" w:rsidP="004C1B3E">
            <w:pPr>
              <w:bidi w:val="0"/>
              <w:spacing w:after="0" w:line="240" w:lineRule="auto"/>
              <w:rPr>
                <w:rFonts w:ascii="Tahoma" w:hAnsi="Tahoma"/>
                <w:rtl/>
              </w:rPr>
            </w:pPr>
            <w:r>
              <w:rPr>
                <w:rFonts w:ascii="Tahoma" w:hAnsi="Tahoma"/>
              </w:rPr>
              <w:t>Last</w:t>
            </w:r>
            <w:r w:rsidR="00A906A6" w:rsidRPr="009070E6">
              <w:rPr>
                <w:rFonts w:ascii="Tahoma" w:hAnsi="Tahoma"/>
              </w:rPr>
              <w:t>Name</w:t>
            </w:r>
          </w:p>
        </w:tc>
        <w:tc>
          <w:tcPr>
            <w:tcW w:w="3866" w:type="dxa"/>
            <w:gridSpan w:val="2"/>
          </w:tcPr>
          <w:p w14:paraId="1857A7D5" w14:textId="291BCE09" w:rsidR="00A906A6" w:rsidRPr="009070E6" w:rsidRDefault="00A906A6" w:rsidP="004C1B3E">
            <w:pPr>
              <w:bidi w:val="0"/>
              <w:spacing w:after="0" w:line="240" w:lineRule="auto"/>
              <w:rPr>
                <w:rFonts w:ascii="Tahoma" w:hAnsi="Tahoma"/>
                <w:rtl/>
              </w:rPr>
            </w:pPr>
            <w:r w:rsidRPr="009070E6">
              <w:rPr>
                <w:rFonts w:ascii="Tahoma" w:hAnsi="Tahoma"/>
              </w:rPr>
              <w:t>Varchar(20)</w:t>
            </w:r>
          </w:p>
        </w:tc>
        <w:tc>
          <w:tcPr>
            <w:tcW w:w="1652" w:type="dxa"/>
          </w:tcPr>
          <w:p w14:paraId="75CE5DC8" w14:textId="77777777" w:rsidR="00A906A6" w:rsidRPr="009070E6" w:rsidRDefault="00A906A6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  <w:rtl/>
              </w:rPr>
            </w:pPr>
            <w:r w:rsidRPr="009070E6">
              <w:rPr>
                <w:rFonts w:ascii="Tahoma" w:hAnsi="Tahoma"/>
              </w:rPr>
              <w:t>20</w:t>
            </w:r>
          </w:p>
        </w:tc>
      </w:tr>
      <w:tr w:rsidR="009070E6" w:rsidRPr="009070E6" w14:paraId="2330D018" w14:textId="77777777" w:rsidTr="000656B9">
        <w:tc>
          <w:tcPr>
            <w:tcW w:w="1512" w:type="dxa"/>
            <w:vMerge/>
          </w:tcPr>
          <w:p w14:paraId="10A0BFA0" w14:textId="77777777" w:rsidR="009070E6" w:rsidRPr="009070E6" w:rsidRDefault="009070E6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  <w:rtl/>
              </w:rPr>
            </w:pPr>
          </w:p>
        </w:tc>
        <w:tc>
          <w:tcPr>
            <w:tcW w:w="2315" w:type="dxa"/>
          </w:tcPr>
          <w:p w14:paraId="01E42789" w14:textId="2BFEA31F" w:rsidR="009070E6" w:rsidRDefault="009070E6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Address : City</w:t>
            </w:r>
          </w:p>
        </w:tc>
        <w:tc>
          <w:tcPr>
            <w:tcW w:w="3866" w:type="dxa"/>
            <w:gridSpan w:val="2"/>
          </w:tcPr>
          <w:p w14:paraId="28CD650C" w14:textId="6B61FC60" w:rsidR="009070E6" w:rsidRPr="009070E6" w:rsidRDefault="009070E6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Varchar(15)</w:t>
            </w:r>
          </w:p>
        </w:tc>
        <w:tc>
          <w:tcPr>
            <w:tcW w:w="1652" w:type="dxa"/>
          </w:tcPr>
          <w:p w14:paraId="6AAA52A1" w14:textId="2213315B" w:rsidR="009070E6" w:rsidRPr="009070E6" w:rsidRDefault="009070E6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15</w:t>
            </w:r>
          </w:p>
        </w:tc>
      </w:tr>
      <w:tr w:rsidR="009070E6" w:rsidRPr="009070E6" w14:paraId="57331DEE" w14:textId="77777777" w:rsidTr="000656B9">
        <w:tc>
          <w:tcPr>
            <w:tcW w:w="1512" w:type="dxa"/>
            <w:vMerge/>
          </w:tcPr>
          <w:p w14:paraId="02607D03" w14:textId="77777777" w:rsidR="009070E6" w:rsidRPr="009070E6" w:rsidRDefault="009070E6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  <w:rtl/>
              </w:rPr>
            </w:pPr>
          </w:p>
        </w:tc>
        <w:tc>
          <w:tcPr>
            <w:tcW w:w="2315" w:type="dxa"/>
          </w:tcPr>
          <w:p w14:paraId="4AA87F61" w14:textId="13FB72F2" w:rsidR="009070E6" w:rsidRDefault="009070E6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Address : Street</w:t>
            </w:r>
          </w:p>
        </w:tc>
        <w:tc>
          <w:tcPr>
            <w:tcW w:w="3866" w:type="dxa"/>
            <w:gridSpan w:val="2"/>
          </w:tcPr>
          <w:p w14:paraId="3D2B9B49" w14:textId="1A99B9C0" w:rsidR="009070E6" w:rsidRDefault="009070E6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Varchar(20)</w:t>
            </w:r>
          </w:p>
        </w:tc>
        <w:tc>
          <w:tcPr>
            <w:tcW w:w="1652" w:type="dxa"/>
          </w:tcPr>
          <w:p w14:paraId="4CF11157" w14:textId="08F65226" w:rsidR="009070E6" w:rsidRDefault="009070E6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20</w:t>
            </w:r>
          </w:p>
        </w:tc>
      </w:tr>
      <w:tr w:rsidR="009070E6" w:rsidRPr="009070E6" w14:paraId="60DD29F6" w14:textId="77777777" w:rsidTr="000656B9">
        <w:tc>
          <w:tcPr>
            <w:tcW w:w="1512" w:type="dxa"/>
            <w:vMerge/>
          </w:tcPr>
          <w:p w14:paraId="4A9CDDAD" w14:textId="77777777" w:rsidR="009070E6" w:rsidRPr="009070E6" w:rsidRDefault="009070E6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  <w:rtl/>
              </w:rPr>
            </w:pPr>
          </w:p>
        </w:tc>
        <w:tc>
          <w:tcPr>
            <w:tcW w:w="2315" w:type="dxa"/>
          </w:tcPr>
          <w:p w14:paraId="7EF12171" w14:textId="41643A91" w:rsidR="009070E6" w:rsidRDefault="009070E6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Address : Number</w:t>
            </w:r>
          </w:p>
        </w:tc>
        <w:tc>
          <w:tcPr>
            <w:tcW w:w="3866" w:type="dxa"/>
            <w:gridSpan w:val="2"/>
          </w:tcPr>
          <w:p w14:paraId="039CE5F7" w14:textId="350F69C6" w:rsidR="009070E6" w:rsidRDefault="009070E6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Integer</w:t>
            </w:r>
          </w:p>
        </w:tc>
        <w:tc>
          <w:tcPr>
            <w:tcW w:w="1652" w:type="dxa"/>
          </w:tcPr>
          <w:p w14:paraId="352ED639" w14:textId="2B59AAD8" w:rsidR="009070E6" w:rsidRDefault="009070E6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</w:tr>
      <w:tr w:rsidR="009070E6" w:rsidRPr="009070E6" w14:paraId="01615B38" w14:textId="77777777" w:rsidTr="000656B9">
        <w:tc>
          <w:tcPr>
            <w:tcW w:w="1512" w:type="dxa"/>
            <w:vMerge/>
          </w:tcPr>
          <w:p w14:paraId="3813FC4A" w14:textId="77777777" w:rsidR="009070E6" w:rsidRPr="009070E6" w:rsidRDefault="009070E6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  <w:rtl/>
              </w:rPr>
            </w:pPr>
          </w:p>
        </w:tc>
        <w:tc>
          <w:tcPr>
            <w:tcW w:w="2315" w:type="dxa"/>
          </w:tcPr>
          <w:p w14:paraId="71C285A3" w14:textId="6B7EDBE1" w:rsidR="009070E6" w:rsidRDefault="009070E6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BirthDate</w:t>
            </w:r>
          </w:p>
        </w:tc>
        <w:tc>
          <w:tcPr>
            <w:tcW w:w="3866" w:type="dxa"/>
            <w:gridSpan w:val="2"/>
          </w:tcPr>
          <w:p w14:paraId="4E8DA77D" w14:textId="61CC6DD3" w:rsidR="009070E6" w:rsidRDefault="009070E6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Date</w:t>
            </w:r>
          </w:p>
        </w:tc>
        <w:tc>
          <w:tcPr>
            <w:tcW w:w="1652" w:type="dxa"/>
          </w:tcPr>
          <w:p w14:paraId="2B5F4831" w14:textId="3610B899" w:rsidR="009070E6" w:rsidRDefault="007B1368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</w:tr>
      <w:tr w:rsidR="007B1368" w:rsidRPr="009070E6" w14:paraId="7EF39D56" w14:textId="77777777" w:rsidTr="000656B9">
        <w:tc>
          <w:tcPr>
            <w:tcW w:w="1512" w:type="dxa"/>
            <w:vMerge/>
          </w:tcPr>
          <w:p w14:paraId="5BED00D1" w14:textId="77777777" w:rsidR="007B1368" w:rsidRPr="009070E6" w:rsidRDefault="007B1368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  <w:rtl/>
              </w:rPr>
            </w:pPr>
          </w:p>
        </w:tc>
        <w:tc>
          <w:tcPr>
            <w:tcW w:w="2315" w:type="dxa"/>
          </w:tcPr>
          <w:p w14:paraId="2E45343C" w14:textId="0C18911F" w:rsidR="007B1368" w:rsidRDefault="007B1368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StartDate</w:t>
            </w:r>
          </w:p>
        </w:tc>
        <w:tc>
          <w:tcPr>
            <w:tcW w:w="3866" w:type="dxa"/>
            <w:gridSpan w:val="2"/>
          </w:tcPr>
          <w:p w14:paraId="2FF1A143" w14:textId="35C29636" w:rsidR="007B1368" w:rsidRDefault="007B1368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Date</w:t>
            </w:r>
          </w:p>
        </w:tc>
        <w:tc>
          <w:tcPr>
            <w:tcW w:w="1652" w:type="dxa"/>
          </w:tcPr>
          <w:p w14:paraId="63C45B68" w14:textId="05095B01" w:rsidR="007B1368" w:rsidRDefault="007B1368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</w:tr>
      <w:tr w:rsidR="007B1368" w:rsidRPr="009070E6" w14:paraId="6F492B04" w14:textId="77777777" w:rsidTr="000656B9">
        <w:tc>
          <w:tcPr>
            <w:tcW w:w="1512" w:type="dxa"/>
            <w:vMerge/>
          </w:tcPr>
          <w:p w14:paraId="366AB6DD" w14:textId="77777777" w:rsidR="007B1368" w:rsidRPr="009070E6" w:rsidRDefault="007B1368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  <w:rtl/>
              </w:rPr>
            </w:pPr>
          </w:p>
        </w:tc>
        <w:tc>
          <w:tcPr>
            <w:tcW w:w="2315" w:type="dxa"/>
          </w:tcPr>
          <w:p w14:paraId="36F61081" w14:textId="1236CA99" w:rsidR="007B1368" w:rsidRDefault="007B1368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PhoneNumber</w:t>
            </w:r>
          </w:p>
        </w:tc>
        <w:tc>
          <w:tcPr>
            <w:tcW w:w="3866" w:type="dxa"/>
            <w:gridSpan w:val="2"/>
          </w:tcPr>
          <w:p w14:paraId="18E40500" w14:textId="6A07691C" w:rsidR="007B1368" w:rsidRDefault="007B1368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Varchar(15)</w:t>
            </w:r>
          </w:p>
        </w:tc>
        <w:tc>
          <w:tcPr>
            <w:tcW w:w="1652" w:type="dxa"/>
          </w:tcPr>
          <w:p w14:paraId="7EA08632" w14:textId="0C64D7D4" w:rsidR="007B1368" w:rsidRDefault="007B1368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15</w:t>
            </w:r>
          </w:p>
        </w:tc>
      </w:tr>
      <w:tr w:rsidR="00A906A6" w:rsidRPr="009070E6" w14:paraId="73AEADDC" w14:textId="77777777" w:rsidTr="000656B9">
        <w:tc>
          <w:tcPr>
            <w:tcW w:w="1512" w:type="dxa"/>
            <w:vMerge/>
          </w:tcPr>
          <w:p w14:paraId="17E23FBE" w14:textId="77777777" w:rsidR="00A906A6" w:rsidRPr="009070E6" w:rsidRDefault="00A906A6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  <w:rtl/>
              </w:rPr>
            </w:pPr>
          </w:p>
        </w:tc>
        <w:tc>
          <w:tcPr>
            <w:tcW w:w="6181" w:type="dxa"/>
            <w:gridSpan w:val="3"/>
          </w:tcPr>
          <w:p w14:paraId="5DB41AD0" w14:textId="2CECAC8D" w:rsidR="00A906A6" w:rsidRPr="009070E6" w:rsidRDefault="00A906A6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  <w:b/>
                <w:bCs/>
              </w:rPr>
            </w:pPr>
            <w:r w:rsidRPr="009070E6">
              <w:rPr>
                <w:rFonts w:ascii="Tahoma" w:hAnsi="Tahoma"/>
                <w:b/>
                <w:bCs/>
              </w:rPr>
              <w:t xml:space="preserve"> Total </w:t>
            </w:r>
            <w:r w:rsidR="00754ADE" w:rsidRPr="009070E6">
              <w:rPr>
                <w:rFonts w:ascii="Tahoma" w:hAnsi="Tahoma"/>
                <w:b/>
                <w:bCs/>
              </w:rPr>
              <w:t xml:space="preserve">Record </w:t>
            </w:r>
            <w:r w:rsidRPr="009070E6">
              <w:rPr>
                <w:rFonts w:ascii="Tahoma" w:hAnsi="Tahoma"/>
                <w:b/>
                <w:bCs/>
              </w:rPr>
              <w:t>Size (Bytes)</w:t>
            </w:r>
          </w:p>
        </w:tc>
        <w:tc>
          <w:tcPr>
            <w:tcW w:w="1652" w:type="dxa"/>
          </w:tcPr>
          <w:p w14:paraId="61757FA4" w14:textId="3AB11378" w:rsidR="00A906A6" w:rsidRPr="009070E6" w:rsidRDefault="006B7A89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  <w:b/>
                <w:bCs/>
                <w:rtl/>
              </w:rPr>
            </w:pPr>
            <w:r>
              <w:rPr>
                <w:rFonts w:ascii="Tahoma" w:hAnsi="Tahoma"/>
                <w:b/>
                <w:bCs/>
              </w:rPr>
              <w:t>101</w:t>
            </w:r>
          </w:p>
        </w:tc>
      </w:tr>
      <w:tr w:rsidR="00A906A6" w:rsidRPr="009070E6" w14:paraId="24094280" w14:textId="77777777" w:rsidTr="000656B9">
        <w:tc>
          <w:tcPr>
            <w:tcW w:w="1512" w:type="dxa"/>
            <w:vMerge w:val="restart"/>
          </w:tcPr>
          <w:p w14:paraId="0F50D7B9" w14:textId="210DE6D1" w:rsidR="00A906A6" w:rsidRPr="009070E6" w:rsidRDefault="006B7A89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  <w:rtl/>
              </w:rPr>
            </w:pPr>
            <w:r>
              <w:rPr>
                <w:rFonts w:ascii="Tahoma" w:hAnsi="Tahoma"/>
                <w:b/>
                <w:bCs/>
              </w:rPr>
              <w:t>Surfboards</w:t>
            </w:r>
          </w:p>
        </w:tc>
        <w:tc>
          <w:tcPr>
            <w:tcW w:w="2315" w:type="dxa"/>
          </w:tcPr>
          <w:p w14:paraId="2B707EFE" w14:textId="7BA55586" w:rsidR="00A906A6" w:rsidRPr="009070E6" w:rsidRDefault="006B7A89" w:rsidP="004C1B3E">
            <w:pPr>
              <w:bidi w:val="0"/>
              <w:spacing w:after="0" w:line="240" w:lineRule="auto"/>
              <w:rPr>
                <w:rFonts w:ascii="Tahoma" w:hAnsi="Tahoma"/>
                <w:u w:val="single"/>
              </w:rPr>
            </w:pPr>
            <w:r>
              <w:rPr>
                <w:rFonts w:ascii="Tahoma" w:hAnsi="Tahoma"/>
                <w:u w:val="single"/>
              </w:rPr>
              <w:t>SurfID</w:t>
            </w:r>
          </w:p>
        </w:tc>
        <w:tc>
          <w:tcPr>
            <w:tcW w:w="3866" w:type="dxa"/>
            <w:gridSpan w:val="2"/>
          </w:tcPr>
          <w:p w14:paraId="15C4A540" w14:textId="77777777" w:rsidR="00A906A6" w:rsidRPr="009070E6" w:rsidRDefault="00A906A6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 w:rsidRPr="009070E6">
              <w:rPr>
                <w:rFonts w:ascii="Tahoma" w:hAnsi="Tahoma"/>
              </w:rPr>
              <w:t>Integer</w:t>
            </w:r>
          </w:p>
        </w:tc>
        <w:tc>
          <w:tcPr>
            <w:tcW w:w="1652" w:type="dxa"/>
          </w:tcPr>
          <w:p w14:paraId="34044CF6" w14:textId="77777777" w:rsidR="00A906A6" w:rsidRPr="009070E6" w:rsidRDefault="00A906A6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  <w:rtl/>
              </w:rPr>
            </w:pPr>
            <w:r w:rsidRPr="009070E6">
              <w:rPr>
                <w:rFonts w:ascii="Tahoma" w:hAnsi="Tahoma"/>
              </w:rPr>
              <w:t>4</w:t>
            </w:r>
          </w:p>
        </w:tc>
      </w:tr>
      <w:tr w:rsidR="00A906A6" w:rsidRPr="009070E6" w14:paraId="050AA0F0" w14:textId="77777777" w:rsidTr="000656B9">
        <w:tc>
          <w:tcPr>
            <w:tcW w:w="1512" w:type="dxa"/>
            <w:vMerge/>
          </w:tcPr>
          <w:p w14:paraId="1248E6C5" w14:textId="77777777" w:rsidR="00A906A6" w:rsidRPr="009070E6" w:rsidRDefault="00A906A6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11C9C4DF" w14:textId="5B349100" w:rsidR="00A906A6" w:rsidRPr="009070E6" w:rsidRDefault="006B7A89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Base</w:t>
            </w:r>
          </w:p>
        </w:tc>
        <w:tc>
          <w:tcPr>
            <w:tcW w:w="3866" w:type="dxa"/>
            <w:gridSpan w:val="2"/>
          </w:tcPr>
          <w:p w14:paraId="0492666C" w14:textId="02DE524B" w:rsidR="00A906A6" w:rsidRPr="009070E6" w:rsidRDefault="006B7A89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Varchar(10)</w:t>
            </w:r>
          </w:p>
        </w:tc>
        <w:tc>
          <w:tcPr>
            <w:tcW w:w="1652" w:type="dxa"/>
          </w:tcPr>
          <w:p w14:paraId="7F6FF4AE" w14:textId="63460D42" w:rsidR="00A906A6" w:rsidRPr="009070E6" w:rsidRDefault="006B7A89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10</w:t>
            </w:r>
          </w:p>
        </w:tc>
      </w:tr>
      <w:tr w:rsidR="00A906A6" w:rsidRPr="009070E6" w14:paraId="29D00993" w14:textId="77777777" w:rsidTr="000656B9">
        <w:tc>
          <w:tcPr>
            <w:tcW w:w="1512" w:type="dxa"/>
            <w:vMerge/>
          </w:tcPr>
          <w:p w14:paraId="03CCD60E" w14:textId="77777777" w:rsidR="00A906A6" w:rsidRPr="009070E6" w:rsidRDefault="00A906A6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643C99C5" w14:textId="7B79E2B9" w:rsidR="00A906A6" w:rsidRPr="009070E6" w:rsidRDefault="006B7A89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TailShape</w:t>
            </w:r>
          </w:p>
        </w:tc>
        <w:tc>
          <w:tcPr>
            <w:tcW w:w="3866" w:type="dxa"/>
            <w:gridSpan w:val="2"/>
          </w:tcPr>
          <w:p w14:paraId="03E40DBC" w14:textId="1AA790FA" w:rsidR="00A906A6" w:rsidRPr="009070E6" w:rsidRDefault="00A906A6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 w:rsidRPr="009070E6">
              <w:rPr>
                <w:rFonts w:ascii="Tahoma" w:hAnsi="Tahoma"/>
              </w:rPr>
              <w:t>Varchar(</w:t>
            </w:r>
            <w:r w:rsidR="006B7A89">
              <w:rPr>
                <w:rFonts w:ascii="Tahoma" w:hAnsi="Tahoma"/>
              </w:rPr>
              <w:t>15</w:t>
            </w:r>
            <w:r w:rsidRPr="009070E6">
              <w:rPr>
                <w:rFonts w:ascii="Tahoma" w:hAnsi="Tahoma"/>
              </w:rPr>
              <w:t>)</w:t>
            </w:r>
          </w:p>
        </w:tc>
        <w:tc>
          <w:tcPr>
            <w:tcW w:w="1652" w:type="dxa"/>
          </w:tcPr>
          <w:p w14:paraId="5EEF9FBD" w14:textId="341C4243" w:rsidR="00A906A6" w:rsidRPr="009070E6" w:rsidRDefault="006B7A89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15</w:t>
            </w:r>
          </w:p>
        </w:tc>
      </w:tr>
      <w:tr w:rsidR="006B7A89" w:rsidRPr="009070E6" w14:paraId="1DE6A15F" w14:textId="77777777" w:rsidTr="000656B9">
        <w:tc>
          <w:tcPr>
            <w:tcW w:w="1512" w:type="dxa"/>
            <w:vMerge/>
          </w:tcPr>
          <w:p w14:paraId="4EF2C557" w14:textId="77777777" w:rsidR="006B7A89" w:rsidRPr="009070E6" w:rsidRDefault="006B7A89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52897438" w14:textId="23C23E22" w:rsidR="006B7A89" w:rsidRDefault="006B7A89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Volume</w:t>
            </w:r>
          </w:p>
        </w:tc>
        <w:tc>
          <w:tcPr>
            <w:tcW w:w="3866" w:type="dxa"/>
            <w:gridSpan w:val="2"/>
          </w:tcPr>
          <w:p w14:paraId="7E3C6B78" w14:textId="72029CF9" w:rsidR="006B7A89" w:rsidRPr="009070E6" w:rsidRDefault="006B7A89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Real</w:t>
            </w:r>
          </w:p>
        </w:tc>
        <w:tc>
          <w:tcPr>
            <w:tcW w:w="1652" w:type="dxa"/>
          </w:tcPr>
          <w:p w14:paraId="6EF3E6B5" w14:textId="694D00DA" w:rsidR="006B7A89" w:rsidRDefault="006B7A89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</w:tr>
      <w:tr w:rsidR="006B7A89" w:rsidRPr="009070E6" w14:paraId="3A2EAB9E" w14:textId="77777777" w:rsidTr="000656B9">
        <w:tc>
          <w:tcPr>
            <w:tcW w:w="1512" w:type="dxa"/>
            <w:vMerge/>
          </w:tcPr>
          <w:p w14:paraId="640B7397" w14:textId="77777777" w:rsidR="006B7A89" w:rsidRPr="009070E6" w:rsidRDefault="006B7A89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265E504F" w14:textId="0A654FF3" w:rsidR="006B7A89" w:rsidRDefault="006B7A89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Shape</w:t>
            </w:r>
          </w:p>
        </w:tc>
        <w:tc>
          <w:tcPr>
            <w:tcW w:w="3866" w:type="dxa"/>
            <w:gridSpan w:val="2"/>
          </w:tcPr>
          <w:p w14:paraId="0B3BA21F" w14:textId="5ECAFEB0" w:rsidR="006B7A89" w:rsidRDefault="006B7A89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Varchar(15)</w:t>
            </w:r>
          </w:p>
        </w:tc>
        <w:tc>
          <w:tcPr>
            <w:tcW w:w="1652" w:type="dxa"/>
          </w:tcPr>
          <w:p w14:paraId="09C73451" w14:textId="184C1806" w:rsidR="006B7A89" w:rsidRDefault="006B7A89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15</w:t>
            </w:r>
          </w:p>
        </w:tc>
      </w:tr>
      <w:tr w:rsidR="006B7A89" w:rsidRPr="009070E6" w14:paraId="0D7BA410" w14:textId="77777777" w:rsidTr="000656B9">
        <w:tc>
          <w:tcPr>
            <w:tcW w:w="1512" w:type="dxa"/>
            <w:vMerge/>
          </w:tcPr>
          <w:p w14:paraId="2561F623" w14:textId="77777777" w:rsidR="006B7A89" w:rsidRPr="009070E6" w:rsidRDefault="006B7A89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3A2C737C" w14:textId="5E9EC885" w:rsidR="006B7A89" w:rsidRDefault="006B7A89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Rocker</w:t>
            </w:r>
          </w:p>
        </w:tc>
        <w:tc>
          <w:tcPr>
            <w:tcW w:w="3866" w:type="dxa"/>
            <w:gridSpan w:val="2"/>
          </w:tcPr>
          <w:p w14:paraId="56571C8F" w14:textId="16DD0652" w:rsidR="006B7A89" w:rsidRDefault="006B7A89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Varchar(15)</w:t>
            </w:r>
          </w:p>
        </w:tc>
        <w:tc>
          <w:tcPr>
            <w:tcW w:w="1652" w:type="dxa"/>
          </w:tcPr>
          <w:p w14:paraId="66EF82D9" w14:textId="4476F874" w:rsidR="006B7A89" w:rsidRDefault="006B7A89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15</w:t>
            </w:r>
          </w:p>
        </w:tc>
      </w:tr>
      <w:tr w:rsidR="006B7A89" w:rsidRPr="009070E6" w14:paraId="50859326" w14:textId="77777777" w:rsidTr="000656B9">
        <w:tc>
          <w:tcPr>
            <w:tcW w:w="1512" w:type="dxa"/>
            <w:vMerge/>
          </w:tcPr>
          <w:p w14:paraId="24F24C8C" w14:textId="77777777" w:rsidR="006B7A89" w:rsidRPr="009070E6" w:rsidRDefault="006B7A89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7E6F51AD" w14:textId="252BE9F8" w:rsidR="006B7A89" w:rsidRDefault="006B7A89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NoseRocker</w:t>
            </w:r>
          </w:p>
        </w:tc>
        <w:tc>
          <w:tcPr>
            <w:tcW w:w="3866" w:type="dxa"/>
            <w:gridSpan w:val="2"/>
          </w:tcPr>
          <w:p w14:paraId="0F9D4A3E" w14:textId="20BB9B4C" w:rsidR="006B7A89" w:rsidRDefault="006B7A89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Varchar(15)</w:t>
            </w:r>
          </w:p>
        </w:tc>
        <w:tc>
          <w:tcPr>
            <w:tcW w:w="1652" w:type="dxa"/>
          </w:tcPr>
          <w:p w14:paraId="2035F1AF" w14:textId="64265B6C" w:rsidR="006B7A89" w:rsidRDefault="006B7A89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15</w:t>
            </w:r>
          </w:p>
        </w:tc>
      </w:tr>
      <w:tr w:rsidR="006B7A89" w:rsidRPr="009070E6" w14:paraId="063C51F6" w14:textId="77777777" w:rsidTr="000656B9">
        <w:tc>
          <w:tcPr>
            <w:tcW w:w="1512" w:type="dxa"/>
            <w:vMerge/>
          </w:tcPr>
          <w:p w14:paraId="219ACA08" w14:textId="77777777" w:rsidR="006B7A89" w:rsidRPr="009070E6" w:rsidRDefault="006B7A89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4A4564A1" w14:textId="2F9DD77A" w:rsidR="006B7A89" w:rsidRDefault="006B7A89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TailRocker</w:t>
            </w:r>
          </w:p>
        </w:tc>
        <w:tc>
          <w:tcPr>
            <w:tcW w:w="3866" w:type="dxa"/>
            <w:gridSpan w:val="2"/>
          </w:tcPr>
          <w:p w14:paraId="63325884" w14:textId="55604194" w:rsidR="006B7A89" w:rsidRDefault="006B7A89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Varchar(15)</w:t>
            </w:r>
          </w:p>
        </w:tc>
        <w:tc>
          <w:tcPr>
            <w:tcW w:w="1652" w:type="dxa"/>
          </w:tcPr>
          <w:p w14:paraId="1D7AAC9A" w14:textId="445D3E9D" w:rsidR="006B7A89" w:rsidRDefault="006B7A89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15</w:t>
            </w:r>
          </w:p>
        </w:tc>
      </w:tr>
      <w:tr w:rsidR="006B7A89" w:rsidRPr="009070E6" w14:paraId="6CC3D666" w14:textId="77777777" w:rsidTr="000656B9">
        <w:tc>
          <w:tcPr>
            <w:tcW w:w="1512" w:type="dxa"/>
            <w:vMerge/>
          </w:tcPr>
          <w:p w14:paraId="38EB8304" w14:textId="77777777" w:rsidR="006B7A89" w:rsidRPr="009070E6" w:rsidRDefault="006B7A89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3E0DF84F" w14:textId="16200892" w:rsidR="006B7A89" w:rsidRDefault="006B7A89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Bottom</w:t>
            </w:r>
          </w:p>
        </w:tc>
        <w:tc>
          <w:tcPr>
            <w:tcW w:w="3866" w:type="dxa"/>
            <w:gridSpan w:val="2"/>
          </w:tcPr>
          <w:p w14:paraId="38FBCFF5" w14:textId="705DD0C1" w:rsidR="006B7A89" w:rsidRDefault="006B7A89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Varchar(20)</w:t>
            </w:r>
          </w:p>
        </w:tc>
        <w:tc>
          <w:tcPr>
            <w:tcW w:w="1652" w:type="dxa"/>
          </w:tcPr>
          <w:p w14:paraId="2F65BB01" w14:textId="5D970C8D" w:rsidR="006B7A89" w:rsidRDefault="006B7A89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20</w:t>
            </w:r>
          </w:p>
        </w:tc>
      </w:tr>
      <w:tr w:rsidR="006B7A89" w:rsidRPr="009070E6" w14:paraId="2B16163C" w14:textId="77777777" w:rsidTr="000656B9">
        <w:tc>
          <w:tcPr>
            <w:tcW w:w="1512" w:type="dxa"/>
            <w:vMerge/>
          </w:tcPr>
          <w:p w14:paraId="5928318B" w14:textId="77777777" w:rsidR="006B7A89" w:rsidRPr="009070E6" w:rsidRDefault="006B7A89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76018DD7" w14:textId="43A1605A" w:rsidR="006B7A89" w:rsidRDefault="00C16EE4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Rails</w:t>
            </w:r>
          </w:p>
        </w:tc>
        <w:tc>
          <w:tcPr>
            <w:tcW w:w="3866" w:type="dxa"/>
            <w:gridSpan w:val="2"/>
          </w:tcPr>
          <w:p w14:paraId="34AB63F9" w14:textId="20FA4453" w:rsidR="006B7A89" w:rsidRDefault="00C16EE4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Varchar(15)</w:t>
            </w:r>
          </w:p>
        </w:tc>
        <w:tc>
          <w:tcPr>
            <w:tcW w:w="1652" w:type="dxa"/>
          </w:tcPr>
          <w:p w14:paraId="2E270C78" w14:textId="145F9F53" w:rsidR="006B7A89" w:rsidRDefault="00C16EE4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15</w:t>
            </w:r>
          </w:p>
        </w:tc>
      </w:tr>
      <w:tr w:rsidR="00C16EE4" w:rsidRPr="009070E6" w14:paraId="61112C6B" w14:textId="77777777" w:rsidTr="000656B9">
        <w:tc>
          <w:tcPr>
            <w:tcW w:w="1512" w:type="dxa"/>
            <w:vMerge/>
          </w:tcPr>
          <w:p w14:paraId="6E0F377E" w14:textId="77777777" w:rsidR="00C16EE4" w:rsidRPr="009070E6" w:rsidRDefault="00C16EE4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58D0D362" w14:textId="11849DDC" w:rsidR="00C16EE4" w:rsidRDefault="00C16EE4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Fins</w:t>
            </w:r>
          </w:p>
        </w:tc>
        <w:tc>
          <w:tcPr>
            <w:tcW w:w="3866" w:type="dxa"/>
            <w:gridSpan w:val="2"/>
          </w:tcPr>
          <w:p w14:paraId="5E4A451F" w14:textId="27A8BE37" w:rsidR="00C16EE4" w:rsidRDefault="00C16EE4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Varchar(15)</w:t>
            </w:r>
          </w:p>
        </w:tc>
        <w:tc>
          <w:tcPr>
            <w:tcW w:w="1652" w:type="dxa"/>
          </w:tcPr>
          <w:p w14:paraId="624A8D07" w14:textId="0A9BAEA4" w:rsidR="00C16EE4" w:rsidRDefault="00C16EE4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15</w:t>
            </w:r>
          </w:p>
        </w:tc>
      </w:tr>
      <w:tr w:rsidR="00C16EE4" w:rsidRPr="009070E6" w14:paraId="4D4774A8" w14:textId="77777777" w:rsidTr="000656B9">
        <w:tc>
          <w:tcPr>
            <w:tcW w:w="1512" w:type="dxa"/>
            <w:vMerge/>
          </w:tcPr>
          <w:p w14:paraId="1C77F0B4" w14:textId="77777777" w:rsidR="00C16EE4" w:rsidRPr="009070E6" w:rsidRDefault="00C16EE4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4059E017" w14:textId="799B4EF8" w:rsidR="00C16EE4" w:rsidRDefault="00C16EE4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FinType</w:t>
            </w:r>
          </w:p>
        </w:tc>
        <w:tc>
          <w:tcPr>
            <w:tcW w:w="3866" w:type="dxa"/>
            <w:gridSpan w:val="2"/>
          </w:tcPr>
          <w:p w14:paraId="52F69CC2" w14:textId="563175BB" w:rsidR="00C16EE4" w:rsidRDefault="00C16EE4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Varchar(15)</w:t>
            </w:r>
          </w:p>
        </w:tc>
        <w:tc>
          <w:tcPr>
            <w:tcW w:w="1652" w:type="dxa"/>
          </w:tcPr>
          <w:p w14:paraId="59E8A67A" w14:textId="065BD1B5" w:rsidR="00C16EE4" w:rsidRDefault="00C16EE4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15</w:t>
            </w:r>
          </w:p>
        </w:tc>
      </w:tr>
      <w:tr w:rsidR="00C16EE4" w:rsidRPr="009070E6" w14:paraId="2E58EA9D" w14:textId="77777777" w:rsidTr="000656B9">
        <w:tc>
          <w:tcPr>
            <w:tcW w:w="1512" w:type="dxa"/>
            <w:vMerge/>
          </w:tcPr>
          <w:p w14:paraId="231E69CB" w14:textId="77777777" w:rsidR="00C16EE4" w:rsidRPr="009070E6" w:rsidRDefault="00C16EE4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60CD5C92" w14:textId="7D1F8570" w:rsidR="00C16EE4" w:rsidRDefault="00C16EE4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Material</w:t>
            </w:r>
          </w:p>
        </w:tc>
        <w:tc>
          <w:tcPr>
            <w:tcW w:w="3866" w:type="dxa"/>
            <w:gridSpan w:val="2"/>
          </w:tcPr>
          <w:p w14:paraId="41654659" w14:textId="4E9905ED" w:rsidR="00C16EE4" w:rsidRDefault="00C16EE4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Varchar(50)</w:t>
            </w:r>
          </w:p>
        </w:tc>
        <w:tc>
          <w:tcPr>
            <w:tcW w:w="1652" w:type="dxa"/>
          </w:tcPr>
          <w:p w14:paraId="6548A117" w14:textId="120AAE83" w:rsidR="00C16EE4" w:rsidRDefault="00C16EE4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50</w:t>
            </w:r>
          </w:p>
        </w:tc>
      </w:tr>
      <w:tr w:rsidR="00C16EE4" w:rsidRPr="009070E6" w14:paraId="5D0C4988" w14:textId="77777777" w:rsidTr="000656B9">
        <w:tc>
          <w:tcPr>
            <w:tcW w:w="1512" w:type="dxa"/>
            <w:vMerge/>
          </w:tcPr>
          <w:p w14:paraId="2BD8CAFF" w14:textId="77777777" w:rsidR="00C16EE4" w:rsidRPr="009070E6" w:rsidRDefault="00C16EE4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36F05B66" w14:textId="16438214" w:rsidR="00C16EE4" w:rsidRDefault="00C16EE4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OrderID (Orders)</w:t>
            </w:r>
          </w:p>
        </w:tc>
        <w:tc>
          <w:tcPr>
            <w:tcW w:w="3866" w:type="dxa"/>
            <w:gridSpan w:val="2"/>
          </w:tcPr>
          <w:p w14:paraId="3DEF2BD3" w14:textId="26D719A5" w:rsidR="00C16EE4" w:rsidRDefault="00C16EE4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Integer</w:t>
            </w:r>
          </w:p>
        </w:tc>
        <w:tc>
          <w:tcPr>
            <w:tcW w:w="1652" w:type="dxa"/>
          </w:tcPr>
          <w:p w14:paraId="1B711A57" w14:textId="24FFA39D" w:rsidR="00C16EE4" w:rsidRDefault="00C16EE4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</w:tr>
      <w:tr w:rsidR="00C16EE4" w:rsidRPr="009070E6" w14:paraId="3F8461AE" w14:textId="77777777" w:rsidTr="000656B9">
        <w:tc>
          <w:tcPr>
            <w:tcW w:w="1512" w:type="dxa"/>
            <w:vMerge/>
          </w:tcPr>
          <w:p w14:paraId="5A5E0D9D" w14:textId="77777777" w:rsidR="00C16EE4" w:rsidRPr="009070E6" w:rsidRDefault="00C16EE4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653D391E" w14:textId="3765780A" w:rsidR="00C16EE4" w:rsidRDefault="00C16EE4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ID (SurboardBuliders)</w:t>
            </w:r>
          </w:p>
        </w:tc>
        <w:tc>
          <w:tcPr>
            <w:tcW w:w="3866" w:type="dxa"/>
            <w:gridSpan w:val="2"/>
          </w:tcPr>
          <w:p w14:paraId="78C5221D" w14:textId="056316AB" w:rsidR="00C16EE4" w:rsidRDefault="00C16EE4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Integer</w:t>
            </w:r>
          </w:p>
        </w:tc>
        <w:tc>
          <w:tcPr>
            <w:tcW w:w="1652" w:type="dxa"/>
          </w:tcPr>
          <w:p w14:paraId="3DBABA28" w14:textId="4569617B" w:rsidR="00C16EE4" w:rsidRDefault="00C16EE4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</w:tr>
      <w:tr w:rsidR="00800150" w:rsidRPr="009070E6" w14:paraId="1E0C8B1E" w14:textId="77777777" w:rsidTr="000656B9">
        <w:tc>
          <w:tcPr>
            <w:tcW w:w="1512" w:type="dxa"/>
            <w:vMerge/>
          </w:tcPr>
          <w:p w14:paraId="34EA0FC2" w14:textId="77777777" w:rsidR="00800150" w:rsidRPr="009070E6" w:rsidRDefault="00800150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126B5D72" w14:textId="33B574CA" w:rsidR="00800150" w:rsidRDefault="00800150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Price</w:t>
            </w:r>
          </w:p>
        </w:tc>
        <w:tc>
          <w:tcPr>
            <w:tcW w:w="3866" w:type="dxa"/>
            <w:gridSpan w:val="2"/>
          </w:tcPr>
          <w:p w14:paraId="3BEC9B55" w14:textId="25BA2F70" w:rsidR="00800150" w:rsidRDefault="00800150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Money</w:t>
            </w:r>
          </w:p>
        </w:tc>
        <w:tc>
          <w:tcPr>
            <w:tcW w:w="1652" w:type="dxa"/>
          </w:tcPr>
          <w:p w14:paraId="7F0FD934" w14:textId="72BAA6FD" w:rsidR="00800150" w:rsidRDefault="00800150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8</w:t>
            </w:r>
          </w:p>
        </w:tc>
      </w:tr>
      <w:tr w:rsidR="00A906A6" w:rsidRPr="009070E6" w14:paraId="1F181A9C" w14:textId="77777777" w:rsidTr="000656B9">
        <w:tc>
          <w:tcPr>
            <w:tcW w:w="1512" w:type="dxa"/>
            <w:vMerge/>
          </w:tcPr>
          <w:p w14:paraId="2D0C262B" w14:textId="77777777" w:rsidR="00A906A6" w:rsidRPr="009070E6" w:rsidRDefault="00A906A6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6181" w:type="dxa"/>
            <w:gridSpan w:val="3"/>
          </w:tcPr>
          <w:p w14:paraId="46210A53" w14:textId="550B62E8" w:rsidR="00A906A6" w:rsidRPr="009070E6" w:rsidRDefault="00A906A6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  <w:b/>
                <w:bCs/>
              </w:rPr>
            </w:pPr>
            <w:r w:rsidRPr="009070E6">
              <w:rPr>
                <w:rFonts w:ascii="Tahoma" w:hAnsi="Tahoma"/>
                <w:b/>
                <w:bCs/>
              </w:rPr>
              <w:t>Total</w:t>
            </w:r>
            <w:r w:rsidR="00754ADE" w:rsidRPr="009070E6">
              <w:rPr>
                <w:rFonts w:ascii="Tahoma" w:hAnsi="Tahoma"/>
                <w:b/>
                <w:bCs/>
              </w:rPr>
              <w:t xml:space="preserve"> Record</w:t>
            </w:r>
            <w:r w:rsidRPr="009070E6">
              <w:rPr>
                <w:rFonts w:ascii="Tahoma" w:hAnsi="Tahoma"/>
                <w:b/>
                <w:bCs/>
              </w:rPr>
              <w:t xml:space="preserve"> Size (Bytes)</w:t>
            </w:r>
          </w:p>
        </w:tc>
        <w:tc>
          <w:tcPr>
            <w:tcW w:w="1652" w:type="dxa"/>
          </w:tcPr>
          <w:p w14:paraId="7C95EFA9" w14:textId="641477F9" w:rsidR="00A906A6" w:rsidRPr="009070E6" w:rsidRDefault="00C16EE4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  <w:b/>
                <w:bCs/>
              </w:rPr>
            </w:pPr>
            <w:r>
              <w:rPr>
                <w:rFonts w:ascii="Tahoma" w:hAnsi="Tahoma" w:hint="cs"/>
                <w:b/>
                <w:bCs/>
                <w:rtl/>
              </w:rPr>
              <w:t>2</w:t>
            </w:r>
            <w:r w:rsidR="00800150">
              <w:rPr>
                <w:rFonts w:ascii="Tahoma" w:hAnsi="Tahoma"/>
                <w:b/>
                <w:bCs/>
              </w:rPr>
              <w:t>24</w:t>
            </w:r>
          </w:p>
        </w:tc>
      </w:tr>
      <w:tr w:rsidR="00A906A6" w:rsidRPr="009070E6" w14:paraId="1B54C6A4" w14:textId="77777777" w:rsidTr="000656B9">
        <w:tc>
          <w:tcPr>
            <w:tcW w:w="1512" w:type="dxa"/>
            <w:vMerge w:val="restart"/>
          </w:tcPr>
          <w:p w14:paraId="7AC1A205" w14:textId="6758372F" w:rsidR="00A906A6" w:rsidRPr="009070E6" w:rsidRDefault="00C16EE4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Sizes</w:t>
            </w:r>
          </w:p>
        </w:tc>
        <w:tc>
          <w:tcPr>
            <w:tcW w:w="2315" w:type="dxa"/>
          </w:tcPr>
          <w:p w14:paraId="7171815D" w14:textId="24BF97A5" w:rsidR="00A906A6" w:rsidRPr="009070E6" w:rsidRDefault="00C16EE4" w:rsidP="004C1B3E">
            <w:pPr>
              <w:bidi w:val="0"/>
              <w:spacing w:after="0" w:line="240" w:lineRule="auto"/>
              <w:rPr>
                <w:rFonts w:ascii="Tahoma" w:hAnsi="Tahoma"/>
                <w:u w:val="single"/>
              </w:rPr>
            </w:pPr>
            <w:r>
              <w:rPr>
                <w:rFonts w:ascii="Tahoma" w:hAnsi="Tahoma"/>
                <w:u w:val="single"/>
              </w:rPr>
              <w:t>SurfID (Surfboards)</w:t>
            </w:r>
          </w:p>
        </w:tc>
        <w:tc>
          <w:tcPr>
            <w:tcW w:w="3866" w:type="dxa"/>
            <w:gridSpan w:val="2"/>
          </w:tcPr>
          <w:p w14:paraId="2A7CCE30" w14:textId="77777777" w:rsidR="00A906A6" w:rsidRPr="009070E6" w:rsidRDefault="00A906A6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 w:rsidRPr="009070E6">
              <w:rPr>
                <w:rFonts w:ascii="Tahoma" w:hAnsi="Tahoma"/>
              </w:rPr>
              <w:t>Integer</w:t>
            </w:r>
          </w:p>
        </w:tc>
        <w:tc>
          <w:tcPr>
            <w:tcW w:w="1652" w:type="dxa"/>
          </w:tcPr>
          <w:p w14:paraId="10FED597" w14:textId="77777777" w:rsidR="00A906A6" w:rsidRPr="009070E6" w:rsidRDefault="00A906A6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  <w:rtl/>
              </w:rPr>
            </w:pPr>
            <w:r w:rsidRPr="009070E6">
              <w:rPr>
                <w:rFonts w:ascii="Tahoma" w:hAnsi="Tahoma"/>
              </w:rPr>
              <w:t>4</w:t>
            </w:r>
          </w:p>
        </w:tc>
      </w:tr>
      <w:tr w:rsidR="00A906A6" w:rsidRPr="009070E6" w14:paraId="08FEA03D" w14:textId="77777777" w:rsidTr="000656B9">
        <w:tc>
          <w:tcPr>
            <w:tcW w:w="1512" w:type="dxa"/>
            <w:vMerge/>
          </w:tcPr>
          <w:p w14:paraId="1E5551AE" w14:textId="77777777" w:rsidR="00A906A6" w:rsidRPr="009070E6" w:rsidRDefault="00A906A6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4A2B3A5B" w14:textId="5E8323AD" w:rsidR="00A906A6" w:rsidRPr="009070E6" w:rsidRDefault="00345886" w:rsidP="004C1B3E">
            <w:pPr>
              <w:bidi w:val="0"/>
              <w:spacing w:after="0" w:line="240" w:lineRule="auto"/>
              <w:rPr>
                <w:rFonts w:ascii="Tahoma" w:hAnsi="Tahoma"/>
                <w:u w:val="single"/>
              </w:rPr>
            </w:pPr>
            <w:r>
              <w:rPr>
                <w:rFonts w:ascii="Tahoma" w:hAnsi="Tahoma"/>
                <w:u w:val="single"/>
              </w:rPr>
              <w:t>BoardHeight</w:t>
            </w:r>
          </w:p>
        </w:tc>
        <w:tc>
          <w:tcPr>
            <w:tcW w:w="3866" w:type="dxa"/>
            <w:gridSpan w:val="2"/>
          </w:tcPr>
          <w:p w14:paraId="776A8D19" w14:textId="50C96D9B" w:rsidR="00A906A6" w:rsidRPr="009070E6" w:rsidRDefault="00345886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int</w:t>
            </w:r>
          </w:p>
        </w:tc>
        <w:tc>
          <w:tcPr>
            <w:tcW w:w="1652" w:type="dxa"/>
          </w:tcPr>
          <w:p w14:paraId="4DB3E254" w14:textId="77777777" w:rsidR="00A906A6" w:rsidRPr="009070E6" w:rsidRDefault="00A906A6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 w:rsidRPr="009070E6">
              <w:rPr>
                <w:rFonts w:ascii="Tahoma" w:hAnsi="Tahoma"/>
              </w:rPr>
              <w:t>4</w:t>
            </w:r>
          </w:p>
        </w:tc>
      </w:tr>
      <w:tr w:rsidR="00345886" w:rsidRPr="009070E6" w14:paraId="1909AADF" w14:textId="77777777" w:rsidTr="000656B9">
        <w:tc>
          <w:tcPr>
            <w:tcW w:w="1512" w:type="dxa"/>
            <w:vMerge/>
          </w:tcPr>
          <w:p w14:paraId="440F9D66" w14:textId="77777777" w:rsidR="00345886" w:rsidRPr="009070E6" w:rsidRDefault="00345886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26163C15" w14:textId="468FD184" w:rsidR="00345886" w:rsidRPr="00345886" w:rsidRDefault="00345886" w:rsidP="004C1B3E">
            <w:pPr>
              <w:bidi w:val="0"/>
              <w:spacing w:after="0" w:line="240" w:lineRule="auto"/>
              <w:rPr>
                <w:rFonts w:ascii="Tahoma" w:hAnsi="Tahoma"/>
                <w:u w:val="single"/>
              </w:rPr>
            </w:pPr>
            <w:r>
              <w:rPr>
                <w:rFonts w:ascii="Tahoma" w:hAnsi="Tahoma"/>
                <w:u w:val="single"/>
              </w:rPr>
              <w:t>BoardWidth</w:t>
            </w:r>
          </w:p>
        </w:tc>
        <w:tc>
          <w:tcPr>
            <w:tcW w:w="3866" w:type="dxa"/>
            <w:gridSpan w:val="2"/>
          </w:tcPr>
          <w:p w14:paraId="3E0BA5EE" w14:textId="35FA03A6" w:rsidR="00345886" w:rsidRDefault="00345886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Real</w:t>
            </w:r>
          </w:p>
        </w:tc>
        <w:tc>
          <w:tcPr>
            <w:tcW w:w="1652" w:type="dxa"/>
          </w:tcPr>
          <w:p w14:paraId="5FE96D0E" w14:textId="536ACC7F" w:rsidR="00345886" w:rsidRPr="009070E6" w:rsidRDefault="00345886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</w:tr>
      <w:tr w:rsidR="00345886" w:rsidRPr="009070E6" w14:paraId="3B95A615" w14:textId="77777777" w:rsidTr="000656B9">
        <w:tc>
          <w:tcPr>
            <w:tcW w:w="1512" w:type="dxa"/>
            <w:vMerge/>
          </w:tcPr>
          <w:p w14:paraId="0C388C10" w14:textId="77777777" w:rsidR="00345886" w:rsidRPr="009070E6" w:rsidRDefault="00345886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7061FB48" w14:textId="44D385BE" w:rsidR="00345886" w:rsidRDefault="00345886" w:rsidP="004C1B3E">
            <w:pPr>
              <w:bidi w:val="0"/>
              <w:spacing w:after="0" w:line="240" w:lineRule="auto"/>
              <w:rPr>
                <w:rFonts w:ascii="Tahoma" w:hAnsi="Tahoma"/>
                <w:u w:val="single"/>
              </w:rPr>
            </w:pPr>
            <w:r>
              <w:rPr>
                <w:rFonts w:ascii="Tahoma" w:hAnsi="Tahoma"/>
                <w:u w:val="single"/>
              </w:rPr>
              <w:t>BoardThickness</w:t>
            </w:r>
          </w:p>
        </w:tc>
        <w:tc>
          <w:tcPr>
            <w:tcW w:w="3866" w:type="dxa"/>
            <w:gridSpan w:val="2"/>
          </w:tcPr>
          <w:p w14:paraId="79F1DF35" w14:textId="3AB265D2" w:rsidR="00345886" w:rsidRDefault="00345886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Real</w:t>
            </w:r>
          </w:p>
        </w:tc>
        <w:tc>
          <w:tcPr>
            <w:tcW w:w="1652" w:type="dxa"/>
          </w:tcPr>
          <w:p w14:paraId="4F0CDD61" w14:textId="68F8ECCC" w:rsidR="00345886" w:rsidRDefault="00345886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</w:tr>
      <w:tr w:rsidR="00A906A6" w:rsidRPr="009070E6" w14:paraId="1E594D94" w14:textId="77777777" w:rsidTr="000656B9">
        <w:tc>
          <w:tcPr>
            <w:tcW w:w="1512" w:type="dxa"/>
            <w:vMerge/>
          </w:tcPr>
          <w:p w14:paraId="260D882E" w14:textId="77777777" w:rsidR="00A906A6" w:rsidRPr="009070E6" w:rsidRDefault="00A906A6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6181" w:type="dxa"/>
            <w:gridSpan w:val="3"/>
          </w:tcPr>
          <w:p w14:paraId="702E232D" w14:textId="30DE5053" w:rsidR="00A906A6" w:rsidRPr="009070E6" w:rsidRDefault="00A906A6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  <w:b/>
                <w:bCs/>
              </w:rPr>
            </w:pPr>
            <w:r w:rsidRPr="009070E6">
              <w:rPr>
                <w:rFonts w:ascii="Tahoma" w:hAnsi="Tahoma"/>
                <w:b/>
                <w:bCs/>
              </w:rPr>
              <w:t xml:space="preserve">Total </w:t>
            </w:r>
            <w:r w:rsidR="00754ADE" w:rsidRPr="009070E6">
              <w:rPr>
                <w:rFonts w:ascii="Tahoma" w:hAnsi="Tahoma"/>
                <w:b/>
                <w:bCs/>
              </w:rPr>
              <w:t xml:space="preserve">Record </w:t>
            </w:r>
            <w:r w:rsidRPr="009070E6">
              <w:rPr>
                <w:rFonts w:ascii="Tahoma" w:hAnsi="Tahoma"/>
                <w:b/>
                <w:bCs/>
              </w:rPr>
              <w:t>Size (Bytes)</w:t>
            </w:r>
          </w:p>
        </w:tc>
        <w:tc>
          <w:tcPr>
            <w:tcW w:w="1652" w:type="dxa"/>
          </w:tcPr>
          <w:p w14:paraId="350866B7" w14:textId="36D9B6D2" w:rsidR="00A906A6" w:rsidRPr="009070E6" w:rsidRDefault="00345886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16</w:t>
            </w:r>
          </w:p>
        </w:tc>
      </w:tr>
      <w:tr w:rsidR="00C16EE4" w:rsidRPr="009070E6" w14:paraId="3DC3B757" w14:textId="77777777" w:rsidTr="000656B9">
        <w:tc>
          <w:tcPr>
            <w:tcW w:w="1512" w:type="dxa"/>
            <w:vMerge w:val="restart"/>
          </w:tcPr>
          <w:p w14:paraId="6301EB19" w14:textId="64BF8550" w:rsidR="00C16EE4" w:rsidRPr="009070E6" w:rsidRDefault="00C16EE4" w:rsidP="00C16EE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Details</w:t>
            </w:r>
          </w:p>
        </w:tc>
        <w:tc>
          <w:tcPr>
            <w:tcW w:w="2315" w:type="dxa"/>
          </w:tcPr>
          <w:p w14:paraId="5BA51118" w14:textId="0A2D0038" w:rsidR="00C16EE4" w:rsidRPr="009070E6" w:rsidRDefault="00C16EE4" w:rsidP="00C16EE4">
            <w:pPr>
              <w:bidi w:val="0"/>
              <w:spacing w:after="0" w:line="240" w:lineRule="auto"/>
              <w:rPr>
                <w:rFonts w:ascii="Tahoma" w:hAnsi="Tahoma"/>
                <w:u w:val="single"/>
              </w:rPr>
            </w:pPr>
            <w:r>
              <w:rPr>
                <w:rFonts w:ascii="Tahoma" w:hAnsi="Tahoma"/>
                <w:u w:val="single"/>
              </w:rPr>
              <w:t>SurfID (Surfboards)</w:t>
            </w:r>
          </w:p>
        </w:tc>
        <w:tc>
          <w:tcPr>
            <w:tcW w:w="3866" w:type="dxa"/>
            <w:gridSpan w:val="2"/>
          </w:tcPr>
          <w:p w14:paraId="668DBEF3" w14:textId="478C5C5E" w:rsidR="00C16EE4" w:rsidRPr="009070E6" w:rsidRDefault="00C16EE4" w:rsidP="00C16EE4">
            <w:pPr>
              <w:bidi w:val="0"/>
              <w:spacing w:after="0" w:line="240" w:lineRule="auto"/>
              <w:rPr>
                <w:rFonts w:ascii="Tahoma" w:hAnsi="Tahoma"/>
              </w:rPr>
            </w:pPr>
            <w:r w:rsidRPr="009070E6">
              <w:rPr>
                <w:rFonts w:ascii="Tahoma" w:hAnsi="Tahoma"/>
              </w:rPr>
              <w:t>Integer</w:t>
            </w:r>
          </w:p>
        </w:tc>
        <w:tc>
          <w:tcPr>
            <w:tcW w:w="1652" w:type="dxa"/>
          </w:tcPr>
          <w:p w14:paraId="66E36C6E" w14:textId="6713EDDF" w:rsidR="00C16EE4" w:rsidRPr="009070E6" w:rsidRDefault="00C16EE4" w:rsidP="00C16EE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 w:rsidRPr="009070E6">
              <w:rPr>
                <w:rFonts w:ascii="Tahoma" w:hAnsi="Tahoma"/>
              </w:rPr>
              <w:t>4</w:t>
            </w:r>
          </w:p>
        </w:tc>
      </w:tr>
      <w:tr w:rsidR="00A906A6" w:rsidRPr="009070E6" w14:paraId="00F36BEC" w14:textId="77777777" w:rsidTr="000656B9">
        <w:tc>
          <w:tcPr>
            <w:tcW w:w="1512" w:type="dxa"/>
            <w:vMerge/>
          </w:tcPr>
          <w:p w14:paraId="185D565B" w14:textId="77777777" w:rsidR="00A906A6" w:rsidRPr="009070E6" w:rsidRDefault="00A906A6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</w:p>
        </w:tc>
        <w:tc>
          <w:tcPr>
            <w:tcW w:w="2315" w:type="dxa"/>
          </w:tcPr>
          <w:p w14:paraId="4FC69B0D" w14:textId="09C38557" w:rsidR="00A906A6" w:rsidRPr="00C16EE4" w:rsidRDefault="00345886" w:rsidP="004C1B3E">
            <w:pPr>
              <w:bidi w:val="0"/>
              <w:spacing w:after="0" w:line="240" w:lineRule="auto"/>
              <w:rPr>
                <w:rFonts w:ascii="Tahoma" w:hAnsi="Tahoma"/>
                <w:u w:val="single"/>
              </w:rPr>
            </w:pPr>
            <w:r>
              <w:rPr>
                <w:rFonts w:ascii="Tahoma" w:hAnsi="Tahoma"/>
                <w:u w:val="single"/>
              </w:rPr>
              <w:t>SkillLevel</w:t>
            </w:r>
          </w:p>
        </w:tc>
        <w:tc>
          <w:tcPr>
            <w:tcW w:w="3866" w:type="dxa"/>
            <w:gridSpan w:val="2"/>
          </w:tcPr>
          <w:p w14:paraId="11373231" w14:textId="33252238" w:rsidR="00A906A6" w:rsidRPr="009070E6" w:rsidRDefault="00A906A6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 w:rsidRPr="009070E6">
              <w:rPr>
                <w:rFonts w:ascii="Tahoma" w:hAnsi="Tahoma"/>
              </w:rPr>
              <w:t>Varchar(</w:t>
            </w:r>
            <w:r w:rsidR="00345886">
              <w:rPr>
                <w:rFonts w:ascii="Tahoma" w:hAnsi="Tahoma"/>
              </w:rPr>
              <w:t>15</w:t>
            </w:r>
            <w:r w:rsidRPr="009070E6">
              <w:rPr>
                <w:rFonts w:ascii="Tahoma" w:hAnsi="Tahoma"/>
              </w:rPr>
              <w:t>)</w:t>
            </w:r>
          </w:p>
        </w:tc>
        <w:tc>
          <w:tcPr>
            <w:tcW w:w="1652" w:type="dxa"/>
          </w:tcPr>
          <w:p w14:paraId="0D8D4DEE" w14:textId="1EFFFD50" w:rsidR="00A906A6" w:rsidRPr="009070E6" w:rsidRDefault="00345886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15</w:t>
            </w:r>
          </w:p>
        </w:tc>
      </w:tr>
      <w:tr w:rsidR="00345886" w:rsidRPr="009070E6" w14:paraId="3AF03746" w14:textId="77777777" w:rsidTr="000656B9">
        <w:tc>
          <w:tcPr>
            <w:tcW w:w="1512" w:type="dxa"/>
            <w:vMerge/>
          </w:tcPr>
          <w:p w14:paraId="43C305FA" w14:textId="77777777" w:rsidR="00345886" w:rsidRPr="009070E6" w:rsidRDefault="00345886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</w:p>
        </w:tc>
        <w:tc>
          <w:tcPr>
            <w:tcW w:w="2315" w:type="dxa"/>
          </w:tcPr>
          <w:p w14:paraId="2BC92BC7" w14:textId="2FADB67E" w:rsidR="00345886" w:rsidRDefault="00345886" w:rsidP="004C1B3E">
            <w:pPr>
              <w:bidi w:val="0"/>
              <w:spacing w:after="0" w:line="240" w:lineRule="auto"/>
              <w:rPr>
                <w:rFonts w:ascii="Tahoma" w:hAnsi="Tahoma"/>
                <w:u w:val="single"/>
              </w:rPr>
            </w:pPr>
            <w:r>
              <w:rPr>
                <w:rFonts w:ascii="Tahoma" w:hAnsi="Tahoma"/>
                <w:u w:val="single"/>
              </w:rPr>
              <w:t>Waves</w:t>
            </w:r>
          </w:p>
        </w:tc>
        <w:tc>
          <w:tcPr>
            <w:tcW w:w="3866" w:type="dxa"/>
            <w:gridSpan w:val="2"/>
          </w:tcPr>
          <w:p w14:paraId="5FA1309B" w14:textId="3B9FC6BF" w:rsidR="00345886" w:rsidRPr="009070E6" w:rsidRDefault="00345886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Varchar(30)</w:t>
            </w:r>
          </w:p>
        </w:tc>
        <w:tc>
          <w:tcPr>
            <w:tcW w:w="1652" w:type="dxa"/>
          </w:tcPr>
          <w:p w14:paraId="45D296CE" w14:textId="2257FB40" w:rsidR="00345886" w:rsidRDefault="00345886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30</w:t>
            </w:r>
          </w:p>
        </w:tc>
      </w:tr>
      <w:tr w:rsidR="00345886" w:rsidRPr="009070E6" w14:paraId="45A46794" w14:textId="77777777" w:rsidTr="000656B9">
        <w:tc>
          <w:tcPr>
            <w:tcW w:w="1512" w:type="dxa"/>
            <w:vMerge/>
          </w:tcPr>
          <w:p w14:paraId="31F14A50" w14:textId="77777777" w:rsidR="00345886" w:rsidRPr="009070E6" w:rsidRDefault="00345886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</w:p>
        </w:tc>
        <w:tc>
          <w:tcPr>
            <w:tcW w:w="2315" w:type="dxa"/>
          </w:tcPr>
          <w:p w14:paraId="10BCAFD7" w14:textId="03572019" w:rsidR="00345886" w:rsidRDefault="00345886" w:rsidP="004C1B3E">
            <w:pPr>
              <w:bidi w:val="0"/>
              <w:spacing w:after="0" w:line="240" w:lineRule="auto"/>
              <w:rPr>
                <w:rFonts w:ascii="Tahoma" w:hAnsi="Tahoma"/>
                <w:u w:val="single"/>
              </w:rPr>
            </w:pPr>
            <w:r>
              <w:rPr>
                <w:rFonts w:ascii="Tahoma" w:hAnsi="Tahoma"/>
                <w:u w:val="single"/>
              </w:rPr>
              <w:t>Weight</w:t>
            </w:r>
          </w:p>
        </w:tc>
        <w:tc>
          <w:tcPr>
            <w:tcW w:w="3866" w:type="dxa"/>
            <w:gridSpan w:val="2"/>
          </w:tcPr>
          <w:p w14:paraId="31B2773D" w14:textId="5C57812E" w:rsidR="00345886" w:rsidRDefault="00345886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Real</w:t>
            </w:r>
          </w:p>
        </w:tc>
        <w:tc>
          <w:tcPr>
            <w:tcW w:w="1652" w:type="dxa"/>
          </w:tcPr>
          <w:p w14:paraId="2695387A" w14:textId="2403A392" w:rsidR="00345886" w:rsidRDefault="00345886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</w:tr>
      <w:tr w:rsidR="00A906A6" w:rsidRPr="009070E6" w14:paraId="6F45B1F8" w14:textId="77777777" w:rsidTr="000656B9">
        <w:tc>
          <w:tcPr>
            <w:tcW w:w="1512" w:type="dxa"/>
            <w:vMerge/>
          </w:tcPr>
          <w:p w14:paraId="06C052DB" w14:textId="77777777" w:rsidR="00A906A6" w:rsidRPr="009070E6" w:rsidRDefault="00A906A6" w:rsidP="004C1B3E">
            <w:pPr>
              <w:bidi w:val="0"/>
              <w:spacing w:after="0" w:line="240" w:lineRule="auto"/>
              <w:rPr>
                <w:rFonts w:ascii="Tahoma" w:hAnsi="Tahoma"/>
              </w:rPr>
            </w:pPr>
          </w:p>
        </w:tc>
        <w:tc>
          <w:tcPr>
            <w:tcW w:w="6181" w:type="dxa"/>
            <w:gridSpan w:val="3"/>
          </w:tcPr>
          <w:p w14:paraId="1B375063" w14:textId="5BBC4529" w:rsidR="00A906A6" w:rsidRPr="009070E6" w:rsidRDefault="00A906A6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  <w:b/>
                <w:bCs/>
              </w:rPr>
            </w:pPr>
            <w:r w:rsidRPr="009070E6">
              <w:rPr>
                <w:rFonts w:ascii="Tahoma" w:hAnsi="Tahoma"/>
                <w:b/>
                <w:bCs/>
              </w:rPr>
              <w:t xml:space="preserve">Total </w:t>
            </w:r>
            <w:r w:rsidR="00754ADE" w:rsidRPr="009070E6">
              <w:rPr>
                <w:rFonts w:ascii="Tahoma" w:hAnsi="Tahoma"/>
                <w:b/>
                <w:bCs/>
              </w:rPr>
              <w:t xml:space="preserve">Record </w:t>
            </w:r>
            <w:r w:rsidRPr="009070E6">
              <w:rPr>
                <w:rFonts w:ascii="Tahoma" w:hAnsi="Tahoma"/>
                <w:b/>
                <w:bCs/>
              </w:rPr>
              <w:t>Size (Bytes)</w:t>
            </w:r>
          </w:p>
        </w:tc>
        <w:tc>
          <w:tcPr>
            <w:tcW w:w="1652" w:type="dxa"/>
          </w:tcPr>
          <w:p w14:paraId="34139B9D" w14:textId="0DE1F30E" w:rsidR="00A906A6" w:rsidRPr="009070E6" w:rsidRDefault="00345886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53</w:t>
            </w:r>
          </w:p>
        </w:tc>
      </w:tr>
      <w:tr w:rsidR="00B80AB4" w:rsidRPr="009070E6" w14:paraId="03844620" w14:textId="77777777" w:rsidTr="000656B9">
        <w:tc>
          <w:tcPr>
            <w:tcW w:w="1512" w:type="dxa"/>
            <w:vMerge w:val="restart"/>
          </w:tcPr>
          <w:p w14:paraId="69DE2E2A" w14:textId="3DC2561D" w:rsidR="00B80AB4" w:rsidRPr="00C16EE4" w:rsidRDefault="00B80AB4" w:rsidP="00B80AB4">
            <w:pPr>
              <w:bidi w:val="0"/>
              <w:spacing w:after="0" w:line="240" w:lineRule="auto"/>
              <w:jc w:val="left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Customers</w:t>
            </w:r>
          </w:p>
        </w:tc>
        <w:tc>
          <w:tcPr>
            <w:tcW w:w="2384" w:type="dxa"/>
            <w:gridSpan w:val="2"/>
          </w:tcPr>
          <w:p w14:paraId="1E93460D" w14:textId="4DFE0611" w:rsidR="00B80AB4" w:rsidRPr="00C16EE4" w:rsidRDefault="00B80AB4" w:rsidP="00C16EE4">
            <w:pPr>
              <w:bidi w:val="0"/>
              <w:spacing w:after="0" w:line="240" w:lineRule="auto"/>
              <w:rPr>
                <w:rFonts w:ascii="Tahoma" w:hAnsi="Tahoma"/>
                <w:u w:val="single"/>
              </w:rPr>
            </w:pPr>
            <w:r>
              <w:rPr>
                <w:rFonts w:ascii="Tahoma" w:hAnsi="Tahoma"/>
                <w:u w:val="single"/>
              </w:rPr>
              <w:t>Email</w:t>
            </w:r>
          </w:p>
        </w:tc>
        <w:tc>
          <w:tcPr>
            <w:tcW w:w="3797" w:type="dxa"/>
          </w:tcPr>
          <w:p w14:paraId="0B9DEBCF" w14:textId="3371F130" w:rsidR="00B80AB4" w:rsidRPr="00C16EE4" w:rsidRDefault="00B80AB4" w:rsidP="00C16EE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Varchar(40)</w:t>
            </w:r>
          </w:p>
        </w:tc>
        <w:tc>
          <w:tcPr>
            <w:tcW w:w="1652" w:type="dxa"/>
          </w:tcPr>
          <w:p w14:paraId="446C22EA" w14:textId="74439EC8" w:rsidR="00B80AB4" w:rsidRPr="00C16EE4" w:rsidRDefault="00B80AB4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40</w:t>
            </w:r>
          </w:p>
        </w:tc>
      </w:tr>
      <w:tr w:rsidR="00B80AB4" w:rsidRPr="009070E6" w14:paraId="55F64C68" w14:textId="77777777" w:rsidTr="000656B9">
        <w:tc>
          <w:tcPr>
            <w:tcW w:w="1512" w:type="dxa"/>
            <w:vMerge/>
          </w:tcPr>
          <w:p w14:paraId="7E5B4739" w14:textId="77777777" w:rsidR="00B80AB4" w:rsidRDefault="00B80AB4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84" w:type="dxa"/>
            <w:gridSpan w:val="2"/>
          </w:tcPr>
          <w:p w14:paraId="0EC844AE" w14:textId="57610659" w:rsidR="00B80AB4" w:rsidRPr="00C16EE4" w:rsidRDefault="00B80AB4" w:rsidP="00C16EE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FirstName</w:t>
            </w:r>
          </w:p>
        </w:tc>
        <w:tc>
          <w:tcPr>
            <w:tcW w:w="3797" w:type="dxa"/>
          </w:tcPr>
          <w:p w14:paraId="33FF7B23" w14:textId="269FBE0D" w:rsidR="00B80AB4" w:rsidRDefault="00B80AB4" w:rsidP="00C16EE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Varchar(15)</w:t>
            </w:r>
          </w:p>
        </w:tc>
        <w:tc>
          <w:tcPr>
            <w:tcW w:w="1652" w:type="dxa"/>
          </w:tcPr>
          <w:p w14:paraId="6B23C2D5" w14:textId="25FB55CE" w:rsidR="00B80AB4" w:rsidRDefault="00B80AB4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15</w:t>
            </w:r>
          </w:p>
        </w:tc>
      </w:tr>
      <w:tr w:rsidR="00B80AB4" w:rsidRPr="009070E6" w14:paraId="13ABB2A0" w14:textId="77777777" w:rsidTr="000656B9">
        <w:tc>
          <w:tcPr>
            <w:tcW w:w="1512" w:type="dxa"/>
            <w:vMerge/>
          </w:tcPr>
          <w:p w14:paraId="3160D15C" w14:textId="77777777" w:rsidR="00B80AB4" w:rsidRDefault="00B80AB4" w:rsidP="004C1B3E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84" w:type="dxa"/>
            <w:gridSpan w:val="2"/>
          </w:tcPr>
          <w:p w14:paraId="6A4C7DAD" w14:textId="52CE86B8" w:rsidR="00B80AB4" w:rsidRDefault="00B80AB4" w:rsidP="00C16EE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LastName</w:t>
            </w:r>
          </w:p>
        </w:tc>
        <w:tc>
          <w:tcPr>
            <w:tcW w:w="3797" w:type="dxa"/>
          </w:tcPr>
          <w:p w14:paraId="137E4C16" w14:textId="7F61A04C" w:rsidR="00B80AB4" w:rsidRDefault="00B80AB4" w:rsidP="00C16EE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Varchar(20)</w:t>
            </w:r>
          </w:p>
        </w:tc>
        <w:tc>
          <w:tcPr>
            <w:tcW w:w="1652" w:type="dxa"/>
          </w:tcPr>
          <w:p w14:paraId="6F39B398" w14:textId="0A04A2EE" w:rsidR="00B80AB4" w:rsidRDefault="00B80AB4" w:rsidP="004C1B3E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20</w:t>
            </w:r>
          </w:p>
        </w:tc>
      </w:tr>
      <w:tr w:rsidR="00B80AB4" w:rsidRPr="009070E6" w14:paraId="50C1F407" w14:textId="77777777" w:rsidTr="000656B9">
        <w:tc>
          <w:tcPr>
            <w:tcW w:w="1512" w:type="dxa"/>
            <w:vMerge/>
          </w:tcPr>
          <w:p w14:paraId="37C42C1D" w14:textId="77777777" w:rsidR="00B80AB4" w:rsidRDefault="00B80AB4" w:rsidP="00C16EE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84" w:type="dxa"/>
            <w:gridSpan w:val="2"/>
          </w:tcPr>
          <w:p w14:paraId="7BDD2E98" w14:textId="706DE963" w:rsidR="00B80AB4" w:rsidRDefault="00B80AB4" w:rsidP="00C16EE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BirthDate</w:t>
            </w:r>
          </w:p>
        </w:tc>
        <w:tc>
          <w:tcPr>
            <w:tcW w:w="3797" w:type="dxa"/>
          </w:tcPr>
          <w:p w14:paraId="6F518A28" w14:textId="439F6CA2" w:rsidR="00B80AB4" w:rsidRDefault="00B80AB4" w:rsidP="00C16EE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Date</w:t>
            </w:r>
          </w:p>
        </w:tc>
        <w:tc>
          <w:tcPr>
            <w:tcW w:w="1652" w:type="dxa"/>
          </w:tcPr>
          <w:p w14:paraId="262E13FF" w14:textId="56174B75" w:rsidR="00B80AB4" w:rsidRDefault="00B80AB4" w:rsidP="00C16EE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</w:tr>
      <w:tr w:rsidR="00B80AB4" w:rsidRPr="009070E6" w14:paraId="41AD20B0" w14:textId="77777777" w:rsidTr="000656B9">
        <w:tc>
          <w:tcPr>
            <w:tcW w:w="1512" w:type="dxa"/>
            <w:vMerge/>
          </w:tcPr>
          <w:p w14:paraId="1E7CA464" w14:textId="77777777" w:rsidR="00B80AB4" w:rsidRDefault="00B80AB4" w:rsidP="00C16EE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84" w:type="dxa"/>
            <w:gridSpan w:val="2"/>
          </w:tcPr>
          <w:p w14:paraId="2EBB5065" w14:textId="5A68F021" w:rsidR="00B80AB4" w:rsidRDefault="00B80AB4" w:rsidP="00C16EE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Gender</w:t>
            </w:r>
          </w:p>
        </w:tc>
        <w:tc>
          <w:tcPr>
            <w:tcW w:w="3797" w:type="dxa"/>
          </w:tcPr>
          <w:p w14:paraId="6307F1C7" w14:textId="407D1630" w:rsidR="00B80AB4" w:rsidRDefault="00B80AB4" w:rsidP="00C16EE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Char</w:t>
            </w:r>
          </w:p>
        </w:tc>
        <w:tc>
          <w:tcPr>
            <w:tcW w:w="1652" w:type="dxa"/>
          </w:tcPr>
          <w:p w14:paraId="42D35D3F" w14:textId="19C90F20" w:rsidR="00B80AB4" w:rsidRDefault="00B80AB4" w:rsidP="00C16EE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1</w:t>
            </w:r>
          </w:p>
        </w:tc>
      </w:tr>
      <w:tr w:rsidR="00B80AB4" w:rsidRPr="009070E6" w14:paraId="2B119672" w14:textId="77777777" w:rsidTr="000656B9">
        <w:tc>
          <w:tcPr>
            <w:tcW w:w="1512" w:type="dxa"/>
            <w:vMerge/>
          </w:tcPr>
          <w:p w14:paraId="55407038" w14:textId="77777777" w:rsidR="00B80AB4" w:rsidRDefault="00B80AB4" w:rsidP="00C16EE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6181" w:type="dxa"/>
            <w:gridSpan w:val="3"/>
          </w:tcPr>
          <w:p w14:paraId="2A2ABF8D" w14:textId="075E5F42" w:rsidR="00B80AB4" w:rsidRDefault="00B80AB4" w:rsidP="00C16EE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 w:rsidRPr="009070E6">
              <w:rPr>
                <w:rFonts w:ascii="Tahoma" w:hAnsi="Tahoma"/>
                <w:b/>
                <w:bCs/>
              </w:rPr>
              <w:t>Total Record Size (Bytes)</w:t>
            </w:r>
          </w:p>
        </w:tc>
        <w:tc>
          <w:tcPr>
            <w:tcW w:w="1652" w:type="dxa"/>
          </w:tcPr>
          <w:p w14:paraId="45034F9A" w14:textId="4AC149C0" w:rsidR="00B80AB4" w:rsidRPr="00B80AB4" w:rsidRDefault="00B80AB4" w:rsidP="00C16EE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  <w:b/>
                <w:bCs/>
              </w:rPr>
              <w:t>80</w:t>
            </w:r>
          </w:p>
        </w:tc>
      </w:tr>
      <w:tr w:rsidR="00B80AB4" w:rsidRPr="009070E6" w14:paraId="0EB6970F" w14:textId="77777777" w:rsidTr="000656B9">
        <w:tc>
          <w:tcPr>
            <w:tcW w:w="1512" w:type="dxa"/>
            <w:vMerge w:val="restart"/>
          </w:tcPr>
          <w:p w14:paraId="4D759DF9" w14:textId="682FB1E9" w:rsidR="00B80AB4" w:rsidRDefault="00B80AB4" w:rsidP="00C16EE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lastRenderedPageBreak/>
              <w:t>CreditCards</w:t>
            </w:r>
          </w:p>
        </w:tc>
        <w:tc>
          <w:tcPr>
            <w:tcW w:w="2315" w:type="dxa"/>
          </w:tcPr>
          <w:p w14:paraId="02B373E2" w14:textId="4A4F8AE9" w:rsidR="00B80AB4" w:rsidRP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  <w:u w:val="single"/>
              </w:rPr>
            </w:pPr>
            <w:r>
              <w:rPr>
                <w:rFonts w:ascii="Tahoma" w:hAnsi="Tahoma"/>
                <w:u w:val="single"/>
              </w:rPr>
              <w:t>CardNumber</w:t>
            </w:r>
          </w:p>
        </w:tc>
        <w:tc>
          <w:tcPr>
            <w:tcW w:w="3866" w:type="dxa"/>
            <w:gridSpan w:val="2"/>
          </w:tcPr>
          <w:p w14:paraId="343A4415" w14:textId="2225473E" w:rsidR="00B80AB4" w:rsidRP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Varchar(20)</w:t>
            </w:r>
          </w:p>
        </w:tc>
        <w:tc>
          <w:tcPr>
            <w:tcW w:w="1652" w:type="dxa"/>
          </w:tcPr>
          <w:p w14:paraId="3A529F50" w14:textId="5C2C91BC" w:rsidR="00B80AB4" w:rsidRPr="00B80AB4" w:rsidRDefault="00B80AB4" w:rsidP="00C16EE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20</w:t>
            </w:r>
          </w:p>
        </w:tc>
      </w:tr>
      <w:tr w:rsidR="00B80AB4" w:rsidRPr="009070E6" w14:paraId="1DB8B0C3" w14:textId="77777777" w:rsidTr="000656B9">
        <w:tc>
          <w:tcPr>
            <w:tcW w:w="1512" w:type="dxa"/>
            <w:vMerge/>
          </w:tcPr>
          <w:p w14:paraId="16B9869C" w14:textId="77777777" w:rsidR="00B80AB4" w:rsidRDefault="00B80AB4" w:rsidP="00C16EE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666DDDA5" w14:textId="65F5C983" w:rsidR="00B80AB4" w:rsidRP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ExpirationDate</w:t>
            </w:r>
          </w:p>
        </w:tc>
        <w:tc>
          <w:tcPr>
            <w:tcW w:w="3866" w:type="dxa"/>
            <w:gridSpan w:val="2"/>
          </w:tcPr>
          <w:p w14:paraId="1FDCEE04" w14:textId="1D61A8EC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Date</w:t>
            </w:r>
          </w:p>
        </w:tc>
        <w:tc>
          <w:tcPr>
            <w:tcW w:w="1652" w:type="dxa"/>
          </w:tcPr>
          <w:p w14:paraId="79A3D894" w14:textId="469A25F3" w:rsidR="00B80AB4" w:rsidRDefault="00B80AB4" w:rsidP="00C16EE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</w:tr>
      <w:tr w:rsidR="00B80AB4" w:rsidRPr="009070E6" w14:paraId="7A1C7CDC" w14:textId="77777777" w:rsidTr="000656B9">
        <w:tc>
          <w:tcPr>
            <w:tcW w:w="1512" w:type="dxa"/>
            <w:vMerge/>
          </w:tcPr>
          <w:p w14:paraId="51256217" w14:textId="77777777" w:rsidR="00B80AB4" w:rsidRDefault="00B80AB4" w:rsidP="00C16EE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2230F8C7" w14:textId="103E4581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SecurityCode</w:t>
            </w:r>
          </w:p>
        </w:tc>
        <w:tc>
          <w:tcPr>
            <w:tcW w:w="3866" w:type="dxa"/>
            <w:gridSpan w:val="2"/>
          </w:tcPr>
          <w:p w14:paraId="4BC4BDC3" w14:textId="0C7FFFBE" w:rsidR="00B80AB4" w:rsidRDefault="00BB0A72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Char(3)</w:t>
            </w:r>
          </w:p>
        </w:tc>
        <w:tc>
          <w:tcPr>
            <w:tcW w:w="1652" w:type="dxa"/>
          </w:tcPr>
          <w:p w14:paraId="55B0C904" w14:textId="2781861D" w:rsidR="00B80AB4" w:rsidRDefault="00BB0A72" w:rsidP="00C16EE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3</w:t>
            </w:r>
          </w:p>
        </w:tc>
      </w:tr>
      <w:tr w:rsidR="00B80AB4" w:rsidRPr="009070E6" w14:paraId="35D44B8C" w14:textId="77777777" w:rsidTr="000656B9">
        <w:tc>
          <w:tcPr>
            <w:tcW w:w="1512" w:type="dxa"/>
            <w:vMerge/>
          </w:tcPr>
          <w:p w14:paraId="4B839946" w14:textId="77777777" w:rsidR="00B80AB4" w:rsidRDefault="00B80AB4" w:rsidP="00C16EE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129C01ED" w14:textId="180EBF53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NameOnCard</w:t>
            </w:r>
          </w:p>
        </w:tc>
        <w:tc>
          <w:tcPr>
            <w:tcW w:w="3866" w:type="dxa"/>
            <w:gridSpan w:val="2"/>
          </w:tcPr>
          <w:p w14:paraId="06029F5E" w14:textId="65D82211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Varchar(40)</w:t>
            </w:r>
          </w:p>
        </w:tc>
        <w:tc>
          <w:tcPr>
            <w:tcW w:w="1652" w:type="dxa"/>
          </w:tcPr>
          <w:p w14:paraId="2DA88A74" w14:textId="22DA79FC" w:rsidR="00B80AB4" w:rsidRDefault="00B80AB4" w:rsidP="00C16EE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40</w:t>
            </w:r>
          </w:p>
        </w:tc>
      </w:tr>
      <w:tr w:rsidR="00B80AB4" w:rsidRPr="009070E6" w14:paraId="0D96F0F9" w14:textId="77777777" w:rsidTr="000656B9">
        <w:tc>
          <w:tcPr>
            <w:tcW w:w="1512" w:type="dxa"/>
            <w:vMerge/>
          </w:tcPr>
          <w:p w14:paraId="13E2DC69" w14:textId="77777777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6181" w:type="dxa"/>
            <w:gridSpan w:val="3"/>
          </w:tcPr>
          <w:p w14:paraId="6BCE054D" w14:textId="2053EA84" w:rsidR="00B80AB4" w:rsidRDefault="00B80AB4" w:rsidP="00B80AB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 w:rsidRPr="009070E6">
              <w:rPr>
                <w:rFonts w:ascii="Tahoma" w:hAnsi="Tahoma"/>
                <w:b/>
                <w:bCs/>
              </w:rPr>
              <w:t>Total Record Size (Bytes)</w:t>
            </w:r>
          </w:p>
        </w:tc>
        <w:tc>
          <w:tcPr>
            <w:tcW w:w="1652" w:type="dxa"/>
          </w:tcPr>
          <w:p w14:paraId="59AE44EC" w14:textId="1772ED95" w:rsidR="00B80AB4" w:rsidRPr="00B80AB4" w:rsidRDefault="007B6627" w:rsidP="00B80AB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  <w:b/>
                <w:bCs/>
              </w:rPr>
              <w:t>6</w:t>
            </w:r>
            <w:r w:rsidR="00BB0A72">
              <w:rPr>
                <w:rFonts w:ascii="Tahoma" w:hAnsi="Tahoma"/>
                <w:b/>
                <w:bCs/>
              </w:rPr>
              <w:t>7</w:t>
            </w:r>
          </w:p>
        </w:tc>
      </w:tr>
      <w:tr w:rsidR="00B80AB4" w:rsidRPr="009070E6" w14:paraId="53535B5A" w14:textId="77777777" w:rsidTr="000656B9">
        <w:tc>
          <w:tcPr>
            <w:tcW w:w="1512" w:type="dxa"/>
            <w:vMerge w:val="restart"/>
          </w:tcPr>
          <w:p w14:paraId="3B3C1D3A" w14:textId="579422F9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Orders</w:t>
            </w:r>
          </w:p>
        </w:tc>
        <w:tc>
          <w:tcPr>
            <w:tcW w:w="2315" w:type="dxa"/>
          </w:tcPr>
          <w:p w14:paraId="44301A1D" w14:textId="5D71BABA" w:rsidR="00B80AB4" w:rsidRP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  <w:u w:val="single"/>
              </w:rPr>
            </w:pPr>
            <w:r>
              <w:rPr>
                <w:rFonts w:ascii="Tahoma" w:hAnsi="Tahoma"/>
                <w:u w:val="single"/>
              </w:rPr>
              <w:t>OrderID</w:t>
            </w:r>
          </w:p>
        </w:tc>
        <w:tc>
          <w:tcPr>
            <w:tcW w:w="3866" w:type="dxa"/>
            <w:gridSpan w:val="2"/>
          </w:tcPr>
          <w:p w14:paraId="0C3A1C74" w14:textId="6B50C958" w:rsidR="00B80AB4" w:rsidRP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Integer</w:t>
            </w:r>
          </w:p>
        </w:tc>
        <w:tc>
          <w:tcPr>
            <w:tcW w:w="1652" w:type="dxa"/>
          </w:tcPr>
          <w:p w14:paraId="2C625493" w14:textId="22ECFDC3" w:rsidR="00B80AB4" w:rsidRPr="00B80AB4" w:rsidRDefault="00B80AB4" w:rsidP="00B80AB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</w:tr>
      <w:tr w:rsidR="00B80AB4" w:rsidRPr="009070E6" w14:paraId="74D13AA3" w14:textId="77777777" w:rsidTr="000656B9">
        <w:tc>
          <w:tcPr>
            <w:tcW w:w="1512" w:type="dxa"/>
            <w:vMerge/>
          </w:tcPr>
          <w:p w14:paraId="0BD167B3" w14:textId="77777777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7B84031C" w14:textId="5B317D60" w:rsidR="00B80AB4" w:rsidRP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Order D\T</w:t>
            </w:r>
          </w:p>
        </w:tc>
        <w:tc>
          <w:tcPr>
            <w:tcW w:w="3866" w:type="dxa"/>
            <w:gridSpan w:val="2"/>
          </w:tcPr>
          <w:p w14:paraId="12783526" w14:textId="0EF61B7D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DateTime</w:t>
            </w:r>
          </w:p>
        </w:tc>
        <w:tc>
          <w:tcPr>
            <w:tcW w:w="1652" w:type="dxa"/>
          </w:tcPr>
          <w:p w14:paraId="289B9C8B" w14:textId="12893EF0" w:rsidR="00B80AB4" w:rsidRDefault="00B80AB4" w:rsidP="00B80AB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8</w:t>
            </w:r>
          </w:p>
        </w:tc>
      </w:tr>
      <w:tr w:rsidR="00B80AB4" w:rsidRPr="009070E6" w14:paraId="3A2CED10" w14:textId="77777777" w:rsidTr="000656B9">
        <w:tc>
          <w:tcPr>
            <w:tcW w:w="1512" w:type="dxa"/>
            <w:vMerge/>
          </w:tcPr>
          <w:p w14:paraId="78BE9CD8" w14:textId="77777777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43940593" w14:textId="0822B996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FirstName</w:t>
            </w:r>
          </w:p>
        </w:tc>
        <w:tc>
          <w:tcPr>
            <w:tcW w:w="3866" w:type="dxa"/>
            <w:gridSpan w:val="2"/>
          </w:tcPr>
          <w:p w14:paraId="20A6C307" w14:textId="37365794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 w:rsidRPr="009070E6">
              <w:rPr>
                <w:rFonts w:ascii="Tahoma" w:hAnsi="Tahoma"/>
              </w:rPr>
              <w:t>Varchar(</w:t>
            </w:r>
            <w:r>
              <w:rPr>
                <w:rFonts w:ascii="Tahoma" w:hAnsi="Tahoma"/>
              </w:rPr>
              <w:t>15</w:t>
            </w:r>
            <w:r w:rsidRPr="009070E6">
              <w:rPr>
                <w:rFonts w:ascii="Tahoma" w:hAnsi="Tahoma"/>
              </w:rPr>
              <w:t>)</w:t>
            </w:r>
          </w:p>
        </w:tc>
        <w:tc>
          <w:tcPr>
            <w:tcW w:w="1652" w:type="dxa"/>
          </w:tcPr>
          <w:p w14:paraId="3894A93A" w14:textId="3ACAA96C" w:rsidR="00B80AB4" w:rsidRDefault="00B80AB4" w:rsidP="00B80AB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15</w:t>
            </w:r>
          </w:p>
        </w:tc>
      </w:tr>
      <w:tr w:rsidR="00B80AB4" w:rsidRPr="009070E6" w14:paraId="66A6719F" w14:textId="77777777" w:rsidTr="000656B9">
        <w:tc>
          <w:tcPr>
            <w:tcW w:w="1512" w:type="dxa"/>
            <w:vMerge/>
          </w:tcPr>
          <w:p w14:paraId="37121AFD" w14:textId="77777777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4CA22770" w14:textId="1A61C0F9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Last</w:t>
            </w:r>
            <w:r w:rsidRPr="009070E6">
              <w:rPr>
                <w:rFonts w:ascii="Tahoma" w:hAnsi="Tahoma"/>
              </w:rPr>
              <w:t>Name</w:t>
            </w:r>
          </w:p>
        </w:tc>
        <w:tc>
          <w:tcPr>
            <w:tcW w:w="3866" w:type="dxa"/>
            <w:gridSpan w:val="2"/>
          </w:tcPr>
          <w:p w14:paraId="03CFD121" w14:textId="3334CCA0" w:rsidR="00B80AB4" w:rsidRPr="009070E6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 w:rsidRPr="009070E6">
              <w:rPr>
                <w:rFonts w:ascii="Tahoma" w:hAnsi="Tahoma"/>
              </w:rPr>
              <w:t>Varchar(20)</w:t>
            </w:r>
          </w:p>
        </w:tc>
        <w:tc>
          <w:tcPr>
            <w:tcW w:w="1652" w:type="dxa"/>
          </w:tcPr>
          <w:p w14:paraId="56967F82" w14:textId="0B9AEA7F" w:rsidR="00B80AB4" w:rsidRDefault="00B80AB4" w:rsidP="00B80AB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 w:rsidRPr="009070E6">
              <w:rPr>
                <w:rFonts w:ascii="Tahoma" w:hAnsi="Tahoma"/>
              </w:rPr>
              <w:t>20</w:t>
            </w:r>
          </w:p>
        </w:tc>
      </w:tr>
      <w:tr w:rsidR="006368D9" w:rsidRPr="009070E6" w14:paraId="1A1ACBD2" w14:textId="77777777" w:rsidTr="000656B9">
        <w:tc>
          <w:tcPr>
            <w:tcW w:w="1512" w:type="dxa"/>
            <w:vMerge/>
          </w:tcPr>
          <w:p w14:paraId="71A1EA43" w14:textId="77777777" w:rsidR="006368D9" w:rsidRDefault="006368D9" w:rsidP="00B80AB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6BA4FAB5" w14:textId="130DF59E" w:rsidR="006368D9" w:rsidRDefault="006368D9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Address : Country</w:t>
            </w:r>
          </w:p>
        </w:tc>
        <w:tc>
          <w:tcPr>
            <w:tcW w:w="3866" w:type="dxa"/>
            <w:gridSpan w:val="2"/>
          </w:tcPr>
          <w:p w14:paraId="3332E106" w14:textId="7CD05F51" w:rsidR="006368D9" w:rsidRPr="009070E6" w:rsidRDefault="006368D9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 w:rsidRPr="009070E6">
              <w:rPr>
                <w:rFonts w:ascii="Tahoma" w:hAnsi="Tahoma"/>
              </w:rPr>
              <w:t>Varchar(</w:t>
            </w:r>
            <w:r>
              <w:rPr>
                <w:rFonts w:ascii="Tahoma" w:hAnsi="Tahoma"/>
              </w:rPr>
              <w:t>3</w:t>
            </w:r>
            <w:r w:rsidRPr="009070E6">
              <w:rPr>
                <w:rFonts w:ascii="Tahoma" w:hAnsi="Tahoma"/>
              </w:rPr>
              <w:t>0)</w:t>
            </w:r>
          </w:p>
        </w:tc>
        <w:tc>
          <w:tcPr>
            <w:tcW w:w="1652" w:type="dxa"/>
          </w:tcPr>
          <w:p w14:paraId="41EF72FB" w14:textId="668970F9" w:rsidR="006368D9" w:rsidRPr="009070E6" w:rsidRDefault="006368D9" w:rsidP="00B80AB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30</w:t>
            </w:r>
          </w:p>
        </w:tc>
      </w:tr>
      <w:tr w:rsidR="00B80AB4" w:rsidRPr="009070E6" w14:paraId="656FD993" w14:textId="77777777" w:rsidTr="000656B9">
        <w:tc>
          <w:tcPr>
            <w:tcW w:w="1512" w:type="dxa"/>
            <w:vMerge/>
          </w:tcPr>
          <w:p w14:paraId="0FBE6C81" w14:textId="77777777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17555C18" w14:textId="0EFACAB3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Address : City</w:t>
            </w:r>
          </w:p>
        </w:tc>
        <w:tc>
          <w:tcPr>
            <w:tcW w:w="3866" w:type="dxa"/>
            <w:gridSpan w:val="2"/>
          </w:tcPr>
          <w:p w14:paraId="40BAC648" w14:textId="463EF6E4" w:rsidR="00B80AB4" w:rsidRPr="009070E6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Varchar(15)</w:t>
            </w:r>
          </w:p>
        </w:tc>
        <w:tc>
          <w:tcPr>
            <w:tcW w:w="1652" w:type="dxa"/>
          </w:tcPr>
          <w:p w14:paraId="58558F85" w14:textId="789255B4" w:rsidR="00B80AB4" w:rsidRPr="009070E6" w:rsidRDefault="00B80AB4" w:rsidP="00B80AB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15</w:t>
            </w:r>
          </w:p>
        </w:tc>
      </w:tr>
      <w:tr w:rsidR="00B80AB4" w:rsidRPr="009070E6" w14:paraId="4B2FCF48" w14:textId="77777777" w:rsidTr="000656B9">
        <w:tc>
          <w:tcPr>
            <w:tcW w:w="1512" w:type="dxa"/>
            <w:vMerge/>
          </w:tcPr>
          <w:p w14:paraId="0EC211B5" w14:textId="77777777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462E0FE4" w14:textId="042FCFBB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Address : Street</w:t>
            </w:r>
          </w:p>
        </w:tc>
        <w:tc>
          <w:tcPr>
            <w:tcW w:w="3866" w:type="dxa"/>
            <w:gridSpan w:val="2"/>
          </w:tcPr>
          <w:p w14:paraId="70246E13" w14:textId="3940F2DB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Varchar(20)</w:t>
            </w:r>
          </w:p>
        </w:tc>
        <w:tc>
          <w:tcPr>
            <w:tcW w:w="1652" w:type="dxa"/>
          </w:tcPr>
          <w:p w14:paraId="409FBD59" w14:textId="0BB17EB3" w:rsidR="00B80AB4" w:rsidRDefault="00B80AB4" w:rsidP="00B80AB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20</w:t>
            </w:r>
          </w:p>
        </w:tc>
      </w:tr>
      <w:tr w:rsidR="00B80AB4" w:rsidRPr="009070E6" w14:paraId="1143D36F" w14:textId="77777777" w:rsidTr="000656B9">
        <w:tc>
          <w:tcPr>
            <w:tcW w:w="1512" w:type="dxa"/>
            <w:vMerge/>
          </w:tcPr>
          <w:p w14:paraId="5AC4FBC8" w14:textId="77777777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51FC1068" w14:textId="72130ACF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Address : Number</w:t>
            </w:r>
          </w:p>
        </w:tc>
        <w:tc>
          <w:tcPr>
            <w:tcW w:w="3866" w:type="dxa"/>
            <w:gridSpan w:val="2"/>
          </w:tcPr>
          <w:p w14:paraId="4E0E3D12" w14:textId="5F929DF5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Integer</w:t>
            </w:r>
          </w:p>
        </w:tc>
        <w:tc>
          <w:tcPr>
            <w:tcW w:w="1652" w:type="dxa"/>
          </w:tcPr>
          <w:p w14:paraId="1349CCD5" w14:textId="16C2BC76" w:rsidR="00B80AB4" w:rsidRDefault="00B80AB4" w:rsidP="00B80AB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</w:tr>
      <w:tr w:rsidR="00B80AB4" w:rsidRPr="009070E6" w14:paraId="236EB6C9" w14:textId="77777777" w:rsidTr="000656B9">
        <w:tc>
          <w:tcPr>
            <w:tcW w:w="1512" w:type="dxa"/>
            <w:vMerge/>
          </w:tcPr>
          <w:p w14:paraId="69DBC0BF" w14:textId="77777777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2E7E55B3" w14:textId="425FED04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Address : Apartment</w:t>
            </w:r>
          </w:p>
        </w:tc>
        <w:tc>
          <w:tcPr>
            <w:tcW w:w="3866" w:type="dxa"/>
            <w:gridSpan w:val="2"/>
          </w:tcPr>
          <w:p w14:paraId="3FAA8699" w14:textId="5FC92023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Integer</w:t>
            </w:r>
          </w:p>
        </w:tc>
        <w:tc>
          <w:tcPr>
            <w:tcW w:w="1652" w:type="dxa"/>
          </w:tcPr>
          <w:p w14:paraId="0BFA7BDE" w14:textId="41E2D840" w:rsidR="00B80AB4" w:rsidRDefault="00B80AB4" w:rsidP="00B80AB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</w:tr>
      <w:tr w:rsidR="00B80AB4" w:rsidRPr="009070E6" w14:paraId="17FE21A2" w14:textId="77777777" w:rsidTr="000656B9">
        <w:tc>
          <w:tcPr>
            <w:tcW w:w="1512" w:type="dxa"/>
            <w:vMerge/>
          </w:tcPr>
          <w:p w14:paraId="7B45A609" w14:textId="77777777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39FFAF31" w14:textId="0C86B495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Address : ZipCode</w:t>
            </w:r>
          </w:p>
        </w:tc>
        <w:tc>
          <w:tcPr>
            <w:tcW w:w="3866" w:type="dxa"/>
            <w:gridSpan w:val="2"/>
          </w:tcPr>
          <w:p w14:paraId="20F0B176" w14:textId="532AC605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Varchar(10)</w:t>
            </w:r>
          </w:p>
        </w:tc>
        <w:tc>
          <w:tcPr>
            <w:tcW w:w="1652" w:type="dxa"/>
          </w:tcPr>
          <w:p w14:paraId="4CD4BA5B" w14:textId="38A70F96" w:rsidR="00B80AB4" w:rsidRDefault="00B80AB4" w:rsidP="00B80AB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10</w:t>
            </w:r>
          </w:p>
        </w:tc>
      </w:tr>
      <w:tr w:rsidR="00B80AB4" w:rsidRPr="009070E6" w14:paraId="05182280" w14:textId="77777777" w:rsidTr="000656B9">
        <w:tc>
          <w:tcPr>
            <w:tcW w:w="1512" w:type="dxa"/>
            <w:vMerge/>
          </w:tcPr>
          <w:p w14:paraId="1D6A195C" w14:textId="77777777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0A5BAE73" w14:textId="2C10122C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PhoneNumber</w:t>
            </w:r>
          </w:p>
        </w:tc>
        <w:tc>
          <w:tcPr>
            <w:tcW w:w="3866" w:type="dxa"/>
            <w:gridSpan w:val="2"/>
          </w:tcPr>
          <w:p w14:paraId="7A4024F3" w14:textId="7F95E92A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Varchar(15)</w:t>
            </w:r>
          </w:p>
        </w:tc>
        <w:tc>
          <w:tcPr>
            <w:tcW w:w="1652" w:type="dxa"/>
          </w:tcPr>
          <w:p w14:paraId="09D680CE" w14:textId="351EDF87" w:rsidR="00B80AB4" w:rsidRDefault="00B80AB4" w:rsidP="00B80AB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15</w:t>
            </w:r>
          </w:p>
        </w:tc>
      </w:tr>
      <w:tr w:rsidR="00B80AB4" w:rsidRPr="009070E6" w14:paraId="643080D9" w14:textId="77777777" w:rsidTr="000656B9">
        <w:tc>
          <w:tcPr>
            <w:tcW w:w="1512" w:type="dxa"/>
            <w:vMerge/>
          </w:tcPr>
          <w:p w14:paraId="462500C3" w14:textId="77777777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149B03D9" w14:textId="1A5C2532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CustomerMail (Customers)</w:t>
            </w:r>
          </w:p>
        </w:tc>
        <w:tc>
          <w:tcPr>
            <w:tcW w:w="3866" w:type="dxa"/>
            <w:gridSpan w:val="2"/>
          </w:tcPr>
          <w:p w14:paraId="19EF487E" w14:textId="57CCD675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Varchar(40)</w:t>
            </w:r>
          </w:p>
        </w:tc>
        <w:tc>
          <w:tcPr>
            <w:tcW w:w="1652" w:type="dxa"/>
          </w:tcPr>
          <w:p w14:paraId="0BBCC725" w14:textId="62A170CD" w:rsidR="00B80AB4" w:rsidRDefault="00B80AB4" w:rsidP="00B80AB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40</w:t>
            </w:r>
          </w:p>
        </w:tc>
      </w:tr>
      <w:tr w:rsidR="00B80AB4" w:rsidRPr="009070E6" w14:paraId="613AD04F" w14:textId="77777777" w:rsidTr="000656B9">
        <w:tc>
          <w:tcPr>
            <w:tcW w:w="1512" w:type="dxa"/>
            <w:vMerge/>
          </w:tcPr>
          <w:p w14:paraId="4F4E7263" w14:textId="77777777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0F8726FF" w14:textId="4EA1959C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DeliveryID (Deliveries)</w:t>
            </w:r>
          </w:p>
        </w:tc>
        <w:tc>
          <w:tcPr>
            <w:tcW w:w="3866" w:type="dxa"/>
            <w:gridSpan w:val="2"/>
          </w:tcPr>
          <w:p w14:paraId="4EEFAEBF" w14:textId="519B4C3C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Integer</w:t>
            </w:r>
          </w:p>
        </w:tc>
        <w:tc>
          <w:tcPr>
            <w:tcW w:w="1652" w:type="dxa"/>
          </w:tcPr>
          <w:p w14:paraId="5C0FB25F" w14:textId="4DC885FE" w:rsidR="00B80AB4" w:rsidRDefault="00B80AB4" w:rsidP="00B80AB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</w:tr>
      <w:tr w:rsidR="007B6627" w:rsidRPr="009070E6" w14:paraId="784B35A2" w14:textId="77777777" w:rsidTr="000656B9">
        <w:tc>
          <w:tcPr>
            <w:tcW w:w="1512" w:type="dxa"/>
            <w:vMerge/>
          </w:tcPr>
          <w:p w14:paraId="7F6C3DD6" w14:textId="77777777" w:rsidR="007B6627" w:rsidRDefault="007B6627" w:rsidP="00B80AB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768D4462" w14:textId="6E353D99" w:rsidR="007B6627" w:rsidRDefault="007B6627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CardNumber (CreditCards)</w:t>
            </w:r>
          </w:p>
        </w:tc>
        <w:tc>
          <w:tcPr>
            <w:tcW w:w="3866" w:type="dxa"/>
            <w:gridSpan w:val="2"/>
          </w:tcPr>
          <w:p w14:paraId="2485575E" w14:textId="2F112E78" w:rsidR="007B6627" w:rsidRDefault="007B6627" w:rsidP="00B80AB4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Varchar(20)</w:t>
            </w:r>
          </w:p>
        </w:tc>
        <w:tc>
          <w:tcPr>
            <w:tcW w:w="1652" w:type="dxa"/>
          </w:tcPr>
          <w:p w14:paraId="2A757D0D" w14:textId="1535EF8D" w:rsidR="007B6627" w:rsidRDefault="007B6627" w:rsidP="00B80AB4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20</w:t>
            </w:r>
          </w:p>
        </w:tc>
      </w:tr>
      <w:tr w:rsidR="00B80AB4" w:rsidRPr="009070E6" w14:paraId="7C4343BD" w14:textId="77777777" w:rsidTr="000656B9">
        <w:tc>
          <w:tcPr>
            <w:tcW w:w="1512" w:type="dxa"/>
            <w:vMerge/>
          </w:tcPr>
          <w:p w14:paraId="5A82BEFC" w14:textId="77777777" w:rsidR="00B80AB4" w:rsidRDefault="00B80AB4" w:rsidP="00B80AB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6181" w:type="dxa"/>
            <w:gridSpan w:val="3"/>
          </w:tcPr>
          <w:p w14:paraId="599174F0" w14:textId="49C09647" w:rsidR="00B80AB4" w:rsidRPr="00B80AB4" w:rsidRDefault="00B80AB4" w:rsidP="00B80AB4">
            <w:pPr>
              <w:bidi w:val="0"/>
              <w:spacing w:after="0" w:line="240" w:lineRule="auto"/>
              <w:jc w:val="right"/>
              <w:rPr>
                <w:rFonts w:ascii="Tahoma" w:hAnsi="Tahoma"/>
                <w:b/>
                <w:bCs/>
              </w:rPr>
            </w:pPr>
            <w:r w:rsidRPr="009070E6">
              <w:rPr>
                <w:rFonts w:ascii="Tahoma" w:hAnsi="Tahoma"/>
                <w:b/>
                <w:bCs/>
              </w:rPr>
              <w:t>Total Record Size (Bytes)</w:t>
            </w:r>
          </w:p>
        </w:tc>
        <w:tc>
          <w:tcPr>
            <w:tcW w:w="1652" w:type="dxa"/>
          </w:tcPr>
          <w:p w14:paraId="3C3FF268" w14:textId="529E912C" w:rsidR="00B80AB4" w:rsidRPr="00EF4946" w:rsidRDefault="007B6627" w:rsidP="00B80AB4">
            <w:pPr>
              <w:bidi w:val="0"/>
              <w:spacing w:after="0" w:line="240" w:lineRule="auto"/>
              <w:jc w:val="right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209</w:t>
            </w:r>
          </w:p>
        </w:tc>
      </w:tr>
      <w:tr w:rsidR="00EF4946" w:rsidRPr="009070E6" w14:paraId="09322177" w14:textId="77777777" w:rsidTr="000656B9">
        <w:tc>
          <w:tcPr>
            <w:tcW w:w="1512" w:type="dxa"/>
            <w:vMerge w:val="restart"/>
          </w:tcPr>
          <w:p w14:paraId="05B2A20F" w14:textId="030DB928" w:rsidR="00EF4946" w:rsidRDefault="00EF4946" w:rsidP="00B80AB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Deliveries</w:t>
            </w:r>
          </w:p>
        </w:tc>
        <w:tc>
          <w:tcPr>
            <w:tcW w:w="2315" w:type="dxa"/>
          </w:tcPr>
          <w:p w14:paraId="7ED5A9CB" w14:textId="24AAE859" w:rsidR="00EF4946" w:rsidRP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  <w:u w:val="single"/>
              </w:rPr>
            </w:pPr>
            <w:r>
              <w:rPr>
                <w:rFonts w:ascii="Tahoma" w:hAnsi="Tahoma"/>
                <w:u w:val="single"/>
              </w:rPr>
              <w:t>DeliveryID</w:t>
            </w:r>
          </w:p>
        </w:tc>
        <w:tc>
          <w:tcPr>
            <w:tcW w:w="3866" w:type="dxa"/>
            <w:gridSpan w:val="2"/>
          </w:tcPr>
          <w:p w14:paraId="30FFD41F" w14:textId="1EC94ECB" w:rsidR="00EF4946" w:rsidRP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Integer</w:t>
            </w:r>
          </w:p>
        </w:tc>
        <w:tc>
          <w:tcPr>
            <w:tcW w:w="1652" w:type="dxa"/>
          </w:tcPr>
          <w:p w14:paraId="6179655A" w14:textId="2BE08BC7" w:rsidR="00EF4946" w:rsidRPr="00EF4946" w:rsidRDefault="00EF4946" w:rsidP="000656B9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</w:tr>
      <w:tr w:rsidR="00EF4946" w:rsidRPr="009070E6" w14:paraId="2EF3D49C" w14:textId="77777777" w:rsidTr="000656B9">
        <w:tc>
          <w:tcPr>
            <w:tcW w:w="1512" w:type="dxa"/>
            <w:vMerge/>
          </w:tcPr>
          <w:p w14:paraId="1839019E" w14:textId="77777777" w:rsidR="00EF4946" w:rsidRDefault="00EF4946" w:rsidP="00B80AB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5DFFB94D" w14:textId="4441A23E" w:rsidR="00EF4946" w:rsidRP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ShippingFee</w:t>
            </w:r>
          </w:p>
        </w:tc>
        <w:tc>
          <w:tcPr>
            <w:tcW w:w="3866" w:type="dxa"/>
            <w:gridSpan w:val="2"/>
          </w:tcPr>
          <w:p w14:paraId="3674B3F0" w14:textId="770D0528" w:rsid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Money</w:t>
            </w:r>
          </w:p>
        </w:tc>
        <w:tc>
          <w:tcPr>
            <w:tcW w:w="1652" w:type="dxa"/>
          </w:tcPr>
          <w:p w14:paraId="3627C66B" w14:textId="498BD50E" w:rsidR="00EF4946" w:rsidRDefault="00EF4946" w:rsidP="000656B9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8</w:t>
            </w:r>
          </w:p>
        </w:tc>
      </w:tr>
      <w:tr w:rsidR="00EF4946" w:rsidRPr="009070E6" w14:paraId="537DE4D2" w14:textId="77777777" w:rsidTr="000656B9">
        <w:tc>
          <w:tcPr>
            <w:tcW w:w="1512" w:type="dxa"/>
            <w:vMerge/>
          </w:tcPr>
          <w:p w14:paraId="2FBF9326" w14:textId="77777777" w:rsidR="00EF4946" w:rsidRDefault="00EF4946" w:rsidP="00B80AB4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637CE262" w14:textId="5156752F" w:rsid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Delivery D\T</w:t>
            </w:r>
          </w:p>
        </w:tc>
        <w:tc>
          <w:tcPr>
            <w:tcW w:w="3866" w:type="dxa"/>
            <w:gridSpan w:val="2"/>
          </w:tcPr>
          <w:p w14:paraId="4905B1AD" w14:textId="3D65A1E4" w:rsid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DateTime</w:t>
            </w:r>
          </w:p>
        </w:tc>
        <w:tc>
          <w:tcPr>
            <w:tcW w:w="1652" w:type="dxa"/>
          </w:tcPr>
          <w:p w14:paraId="7A7E1F26" w14:textId="7F008FC0" w:rsidR="00EF4946" w:rsidRDefault="00EF4946" w:rsidP="000656B9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8</w:t>
            </w:r>
          </w:p>
        </w:tc>
      </w:tr>
      <w:tr w:rsidR="00EF4946" w:rsidRPr="009070E6" w14:paraId="604A3635" w14:textId="77777777" w:rsidTr="000656B9">
        <w:tc>
          <w:tcPr>
            <w:tcW w:w="1512" w:type="dxa"/>
            <w:vMerge/>
          </w:tcPr>
          <w:p w14:paraId="0EFF16E0" w14:textId="77777777" w:rsid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6181" w:type="dxa"/>
            <w:gridSpan w:val="3"/>
          </w:tcPr>
          <w:p w14:paraId="5C66B932" w14:textId="605FC881" w:rsidR="00EF4946" w:rsidRDefault="00EF4946" w:rsidP="00EF4946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 w:rsidRPr="009070E6">
              <w:rPr>
                <w:rFonts w:ascii="Tahoma" w:hAnsi="Tahoma"/>
                <w:b/>
                <w:bCs/>
              </w:rPr>
              <w:t>Total Record Size (Bytes)</w:t>
            </w:r>
          </w:p>
        </w:tc>
        <w:tc>
          <w:tcPr>
            <w:tcW w:w="1652" w:type="dxa"/>
          </w:tcPr>
          <w:p w14:paraId="6BDB8A01" w14:textId="690F0C38" w:rsidR="00EF4946" w:rsidRPr="00EF4946" w:rsidRDefault="00EF4946" w:rsidP="000656B9">
            <w:pPr>
              <w:bidi w:val="0"/>
              <w:spacing w:after="0" w:line="240" w:lineRule="auto"/>
              <w:jc w:val="right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20</w:t>
            </w:r>
          </w:p>
        </w:tc>
      </w:tr>
      <w:tr w:rsidR="00EF4946" w:rsidRPr="009070E6" w14:paraId="4EDEBA43" w14:textId="77777777" w:rsidTr="000656B9">
        <w:tc>
          <w:tcPr>
            <w:tcW w:w="1512" w:type="dxa"/>
            <w:vMerge w:val="restart"/>
          </w:tcPr>
          <w:p w14:paraId="19935721" w14:textId="03D92A13" w:rsid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Surfboard Builders</w:t>
            </w:r>
          </w:p>
        </w:tc>
        <w:tc>
          <w:tcPr>
            <w:tcW w:w="2315" w:type="dxa"/>
          </w:tcPr>
          <w:p w14:paraId="3F092DF1" w14:textId="4792C82F" w:rsidR="00EF4946" w:rsidRP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  <w:u w:val="single"/>
              </w:rPr>
              <w:t>ID</w:t>
            </w:r>
            <w:r>
              <w:rPr>
                <w:rFonts w:ascii="Tahoma" w:hAnsi="Tahoma"/>
              </w:rPr>
              <w:t xml:space="preserve"> (Employees)</w:t>
            </w:r>
          </w:p>
        </w:tc>
        <w:tc>
          <w:tcPr>
            <w:tcW w:w="3866" w:type="dxa"/>
            <w:gridSpan w:val="2"/>
          </w:tcPr>
          <w:p w14:paraId="448248BE" w14:textId="25EF815A" w:rsidR="00EF4946" w:rsidRP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Integer</w:t>
            </w:r>
          </w:p>
        </w:tc>
        <w:tc>
          <w:tcPr>
            <w:tcW w:w="1652" w:type="dxa"/>
          </w:tcPr>
          <w:p w14:paraId="552D889C" w14:textId="6EA8D034" w:rsidR="00EF4946" w:rsidRPr="00EF4946" w:rsidRDefault="00EF4946" w:rsidP="000656B9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</w:tr>
      <w:tr w:rsidR="00EF4946" w:rsidRPr="009070E6" w14:paraId="5C13A14F" w14:textId="77777777" w:rsidTr="000656B9">
        <w:tc>
          <w:tcPr>
            <w:tcW w:w="1512" w:type="dxa"/>
            <w:vMerge/>
          </w:tcPr>
          <w:p w14:paraId="74F0ED78" w14:textId="77777777" w:rsid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59D3104D" w14:textId="6A9D3277" w:rsidR="00EF4946" w:rsidRP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Salary</w:t>
            </w:r>
          </w:p>
        </w:tc>
        <w:tc>
          <w:tcPr>
            <w:tcW w:w="3866" w:type="dxa"/>
            <w:gridSpan w:val="2"/>
          </w:tcPr>
          <w:p w14:paraId="11252F9E" w14:textId="43B09C81" w:rsid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Money</w:t>
            </w:r>
          </w:p>
        </w:tc>
        <w:tc>
          <w:tcPr>
            <w:tcW w:w="1652" w:type="dxa"/>
          </w:tcPr>
          <w:p w14:paraId="5AA08B7A" w14:textId="6970CAF7" w:rsidR="00EF4946" w:rsidRDefault="00EF4946" w:rsidP="000656B9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8</w:t>
            </w:r>
          </w:p>
        </w:tc>
      </w:tr>
      <w:tr w:rsidR="00EF4946" w:rsidRPr="009070E6" w14:paraId="428242CE" w14:textId="77777777" w:rsidTr="000656B9">
        <w:tc>
          <w:tcPr>
            <w:tcW w:w="1512" w:type="dxa"/>
            <w:vMerge/>
          </w:tcPr>
          <w:p w14:paraId="51E7BB4B" w14:textId="77777777" w:rsid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6181" w:type="dxa"/>
            <w:gridSpan w:val="3"/>
          </w:tcPr>
          <w:p w14:paraId="6ED3D051" w14:textId="33E08680" w:rsidR="00EF4946" w:rsidRDefault="00EF4946" w:rsidP="00EF4946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 w:rsidRPr="009070E6">
              <w:rPr>
                <w:rFonts w:ascii="Tahoma" w:hAnsi="Tahoma"/>
                <w:b/>
                <w:bCs/>
              </w:rPr>
              <w:t>Total Record Size (Bytes)</w:t>
            </w:r>
          </w:p>
        </w:tc>
        <w:tc>
          <w:tcPr>
            <w:tcW w:w="1652" w:type="dxa"/>
          </w:tcPr>
          <w:p w14:paraId="4EEBAE15" w14:textId="2E2144EB" w:rsidR="00EF4946" w:rsidRPr="00EF4946" w:rsidRDefault="00EF4946" w:rsidP="000656B9">
            <w:pPr>
              <w:bidi w:val="0"/>
              <w:spacing w:after="0" w:line="240" w:lineRule="auto"/>
              <w:jc w:val="right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12</w:t>
            </w:r>
          </w:p>
        </w:tc>
      </w:tr>
      <w:tr w:rsidR="00EF4946" w:rsidRPr="009070E6" w14:paraId="49010F56" w14:textId="77777777" w:rsidTr="000656B9">
        <w:tc>
          <w:tcPr>
            <w:tcW w:w="1512" w:type="dxa"/>
            <w:vMerge w:val="restart"/>
          </w:tcPr>
          <w:p w14:paraId="6A1F21F7" w14:textId="735DC714" w:rsid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Expertises</w:t>
            </w:r>
          </w:p>
        </w:tc>
        <w:tc>
          <w:tcPr>
            <w:tcW w:w="2315" w:type="dxa"/>
          </w:tcPr>
          <w:p w14:paraId="466E3982" w14:textId="1AB1F9F7" w:rsidR="00EF4946" w:rsidRP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  <w:u w:val="single"/>
              </w:rPr>
              <w:t>ID</w:t>
            </w:r>
            <w:r>
              <w:rPr>
                <w:rFonts w:ascii="Tahoma" w:hAnsi="Tahoma"/>
              </w:rPr>
              <w:t>(Surfboard Builders)</w:t>
            </w:r>
          </w:p>
        </w:tc>
        <w:tc>
          <w:tcPr>
            <w:tcW w:w="3866" w:type="dxa"/>
            <w:gridSpan w:val="2"/>
          </w:tcPr>
          <w:p w14:paraId="4766F8D7" w14:textId="1D2F8FA3" w:rsidR="00EF4946" w:rsidRP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Integer</w:t>
            </w:r>
          </w:p>
        </w:tc>
        <w:tc>
          <w:tcPr>
            <w:tcW w:w="1652" w:type="dxa"/>
          </w:tcPr>
          <w:p w14:paraId="54653076" w14:textId="3BD93CA5" w:rsidR="00EF4946" w:rsidRPr="00EF4946" w:rsidRDefault="00EF4946" w:rsidP="000656B9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</w:tr>
      <w:tr w:rsidR="00EF4946" w:rsidRPr="009070E6" w14:paraId="124DFD6D" w14:textId="77777777" w:rsidTr="000656B9">
        <w:tc>
          <w:tcPr>
            <w:tcW w:w="1512" w:type="dxa"/>
            <w:vMerge/>
          </w:tcPr>
          <w:p w14:paraId="26CFD815" w14:textId="77777777" w:rsid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0EA15E85" w14:textId="0A52E166" w:rsidR="00EF4946" w:rsidRP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  <w:u w:val="single"/>
              </w:rPr>
            </w:pPr>
            <w:r>
              <w:rPr>
                <w:rFonts w:ascii="Tahoma" w:hAnsi="Tahoma"/>
                <w:u w:val="single"/>
              </w:rPr>
              <w:t>Expertise</w:t>
            </w:r>
          </w:p>
        </w:tc>
        <w:tc>
          <w:tcPr>
            <w:tcW w:w="3866" w:type="dxa"/>
            <w:gridSpan w:val="2"/>
          </w:tcPr>
          <w:p w14:paraId="5FB3D354" w14:textId="2DEFD80F" w:rsid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Varchar(20)</w:t>
            </w:r>
          </w:p>
        </w:tc>
        <w:tc>
          <w:tcPr>
            <w:tcW w:w="1652" w:type="dxa"/>
          </w:tcPr>
          <w:p w14:paraId="10BF3481" w14:textId="797FD0A3" w:rsidR="00EF4946" w:rsidRDefault="00EF4946" w:rsidP="000656B9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20</w:t>
            </w:r>
          </w:p>
        </w:tc>
      </w:tr>
      <w:tr w:rsidR="00EF4946" w:rsidRPr="009070E6" w14:paraId="0C146088" w14:textId="77777777" w:rsidTr="000656B9">
        <w:tc>
          <w:tcPr>
            <w:tcW w:w="1512" w:type="dxa"/>
            <w:vMerge/>
          </w:tcPr>
          <w:p w14:paraId="4105EE5C" w14:textId="77777777" w:rsid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6181" w:type="dxa"/>
            <w:gridSpan w:val="3"/>
          </w:tcPr>
          <w:p w14:paraId="6A05FD7B" w14:textId="19340718" w:rsidR="00EF4946" w:rsidRDefault="00EF4946" w:rsidP="00EF4946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 w:rsidRPr="009070E6">
              <w:rPr>
                <w:rFonts w:ascii="Tahoma" w:hAnsi="Tahoma"/>
                <w:b/>
                <w:bCs/>
              </w:rPr>
              <w:t>Total Record Size (Bytes)</w:t>
            </w:r>
          </w:p>
        </w:tc>
        <w:tc>
          <w:tcPr>
            <w:tcW w:w="1652" w:type="dxa"/>
          </w:tcPr>
          <w:p w14:paraId="02DA4EF9" w14:textId="6C1FBD24" w:rsidR="00EF4946" w:rsidRPr="00EF4946" w:rsidRDefault="00EF4946" w:rsidP="000656B9">
            <w:pPr>
              <w:bidi w:val="0"/>
              <w:spacing w:after="0" w:line="240" w:lineRule="auto"/>
              <w:jc w:val="right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24</w:t>
            </w:r>
          </w:p>
        </w:tc>
      </w:tr>
      <w:tr w:rsidR="00EF4946" w:rsidRPr="009070E6" w14:paraId="3146B883" w14:textId="77777777" w:rsidTr="000656B9">
        <w:tc>
          <w:tcPr>
            <w:tcW w:w="1512" w:type="dxa"/>
            <w:vMerge w:val="restart"/>
          </w:tcPr>
          <w:p w14:paraId="25E6A7C4" w14:textId="1CFB2361" w:rsid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Managers</w:t>
            </w:r>
          </w:p>
        </w:tc>
        <w:tc>
          <w:tcPr>
            <w:tcW w:w="2315" w:type="dxa"/>
          </w:tcPr>
          <w:p w14:paraId="508EA073" w14:textId="481BD63B" w:rsidR="00EF4946" w:rsidRP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  <w:u w:val="single"/>
              </w:rPr>
              <w:t>ID</w:t>
            </w:r>
            <w:r>
              <w:rPr>
                <w:rFonts w:ascii="Tahoma" w:hAnsi="Tahoma"/>
              </w:rPr>
              <w:t xml:space="preserve"> (Employees)</w:t>
            </w:r>
          </w:p>
        </w:tc>
        <w:tc>
          <w:tcPr>
            <w:tcW w:w="3866" w:type="dxa"/>
            <w:gridSpan w:val="2"/>
          </w:tcPr>
          <w:p w14:paraId="1CBEE40B" w14:textId="1F6CF8C5" w:rsidR="00EF4946" w:rsidRP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Integer</w:t>
            </w:r>
          </w:p>
        </w:tc>
        <w:tc>
          <w:tcPr>
            <w:tcW w:w="1652" w:type="dxa"/>
          </w:tcPr>
          <w:p w14:paraId="623F4BAB" w14:textId="27379471" w:rsidR="00EF4946" w:rsidRPr="00EF4946" w:rsidRDefault="00EF4946" w:rsidP="000656B9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</w:tr>
      <w:tr w:rsidR="00EF4946" w:rsidRPr="009070E6" w14:paraId="458E70E2" w14:textId="77777777" w:rsidTr="000656B9">
        <w:tc>
          <w:tcPr>
            <w:tcW w:w="1512" w:type="dxa"/>
            <w:vMerge/>
          </w:tcPr>
          <w:p w14:paraId="2F34BF16" w14:textId="77777777" w:rsid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15936BB0" w14:textId="399347EA" w:rsid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  <w:u w:val="single"/>
              </w:rPr>
            </w:pPr>
            <w:r>
              <w:rPr>
                <w:rFonts w:ascii="Tahoma" w:hAnsi="Tahoma"/>
              </w:rPr>
              <w:t>Salary</w:t>
            </w:r>
          </w:p>
        </w:tc>
        <w:tc>
          <w:tcPr>
            <w:tcW w:w="3866" w:type="dxa"/>
            <w:gridSpan w:val="2"/>
          </w:tcPr>
          <w:p w14:paraId="5396F75C" w14:textId="623AAFA0" w:rsid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Money</w:t>
            </w:r>
          </w:p>
        </w:tc>
        <w:tc>
          <w:tcPr>
            <w:tcW w:w="1652" w:type="dxa"/>
          </w:tcPr>
          <w:p w14:paraId="619C55A4" w14:textId="0070823E" w:rsidR="00EF4946" w:rsidRDefault="00EF4946" w:rsidP="000656B9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8</w:t>
            </w:r>
          </w:p>
        </w:tc>
      </w:tr>
      <w:tr w:rsidR="00EF4946" w:rsidRPr="009070E6" w14:paraId="49175845" w14:textId="77777777" w:rsidTr="000656B9">
        <w:tc>
          <w:tcPr>
            <w:tcW w:w="1512" w:type="dxa"/>
            <w:vMerge/>
          </w:tcPr>
          <w:p w14:paraId="39F3EAAC" w14:textId="77777777" w:rsidR="00EF4946" w:rsidRDefault="00EF4946" w:rsidP="00EF4946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6181" w:type="dxa"/>
            <w:gridSpan w:val="3"/>
          </w:tcPr>
          <w:p w14:paraId="5B1B1EDF" w14:textId="0FA5860B" w:rsidR="00EF4946" w:rsidRDefault="00EF4946" w:rsidP="00EF4946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 w:rsidRPr="009070E6">
              <w:rPr>
                <w:rFonts w:ascii="Tahoma" w:hAnsi="Tahoma"/>
                <w:b/>
                <w:bCs/>
              </w:rPr>
              <w:t>Total Record Size (Bytes)</w:t>
            </w:r>
          </w:p>
        </w:tc>
        <w:tc>
          <w:tcPr>
            <w:tcW w:w="1652" w:type="dxa"/>
          </w:tcPr>
          <w:p w14:paraId="3A7C2EAC" w14:textId="5C140898" w:rsidR="00EF4946" w:rsidRDefault="00EF4946" w:rsidP="000656B9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  <w:b/>
                <w:bCs/>
              </w:rPr>
              <w:t>12</w:t>
            </w:r>
          </w:p>
        </w:tc>
      </w:tr>
      <w:tr w:rsidR="000656B9" w:rsidRPr="009070E6" w14:paraId="126E2935" w14:textId="77777777" w:rsidTr="000656B9">
        <w:tc>
          <w:tcPr>
            <w:tcW w:w="1512" w:type="dxa"/>
            <w:vMerge w:val="restart"/>
          </w:tcPr>
          <w:p w14:paraId="12DD002D" w14:textId="49E7A2B4" w:rsidR="000656B9" w:rsidRDefault="000656B9" w:rsidP="00EF4946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Quizzes</w:t>
            </w:r>
          </w:p>
        </w:tc>
        <w:tc>
          <w:tcPr>
            <w:tcW w:w="2315" w:type="dxa"/>
          </w:tcPr>
          <w:p w14:paraId="3FF4E4DC" w14:textId="77B26AAA" w:rsidR="000656B9" w:rsidRPr="00EF4946" w:rsidRDefault="000656B9" w:rsidP="00EF4946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  <w:u w:val="single"/>
              </w:rPr>
              <w:t>SurfID</w:t>
            </w:r>
            <w:r>
              <w:rPr>
                <w:rFonts w:ascii="Tahoma" w:hAnsi="Tahoma"/>
              </w:rPr>
              <w:t xml:space="preserve"> (Surfboards)</w:t>
            </w:r>
          </w:p>
        </w:tc>
        <w:tc>
          <w:tcPr>
            <w:tcW w:w="3866" w:type="dxa"/>
            <w:gridSpan w:val="2"/>
          </w:tcPr>
          <w:p w14:paraId="435C7AF7" w14:textId="030D62F9" w:rsidR="000656B9" w:rsidRPr="00EF4946" w:rsidRDefault="000656B9" w:rsidP="00EF4946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Integer</w:t>
            </w:r>
          </w:p>
        </w:tc>
        <w:tc>
          <w:tcPr>
            <w:tcW w:w="1652" w:type="dxa"/>
          </w:tcPr>
          <w:p w14:paraId="4DE62D8C" w14:textId="6F0E2A19" w:rsidR="000656B9" w:rsidRPr="00EF4946" w:rsidRDefault="000656B9" w:rsidP="000656B9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</w:tr>
      <w:tr w:rsidR="000656B9" w:rsidRPr="009070E6" w14:paraId="342A58B2" w14:textId="77777777" w:rsidTr="000656B9">
        <w:tc>
          <w:tcPr>
            <w:tcW w:w="1512" w:type="dxa"/>
            <w:vMerge/>
          </w:tcPr>
          <w:p w14:paraId="58CAD46B" w14:textId="77777777" w:rsidR="000656B9" w:rsidRDefault="000656B9" w:rsidP="00EF4946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7843F6E4" w14:textId="0827EC15" w:rsidR="000656B9" w:rsidRPr="00EF4946" w:rsidRDefault="000656B9" w:rsidP="00EF4946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  <w:u w:val="single"/>
              </w:rPr>
              <w:t>Quiz</w:t>
            </w:r>
          </w:p>
        </w:tc>
        <w:tc>
          <w:tcPr>
            <w:tcW w:w="3866" w:type="dxa"/>
            <w:gridSpan w:val="2"/>
          </w:tcPr>
          <w:p w14:paraId="626389DA" w14:textId="2FDF3E89" w:rsidR="000656B9" w:rsidRDefault="000656B9" w:rsidP="00EF4946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Integer</w:t>
            </w:r>
          </w:p>
        </w:tc>
        <w:tc>
          <w:tcPr>
            <w:tcW w:w="1652" w:type="dxa"/>
          </w:tcPr>
          <w:p w14:paraId="1FAC684F" w14:textId="226ECECF" w:rsidR="000656B9" w:rsidRDefault="000656B9" w:rsidP="000656B9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</w:tr>
      <w:tr w:rsidR="000656B9" w:rsidRPr="009070E6" w14:paraId="5F4CAA7C" w14:textId="77777777" w:rsidTr="000656B9">
        <w:tc>
          <w:tcPr>
            <w:tcW w:w="1512" w:type="dxa"/>
            <w:vMerge/>
          </w:tcPr>
          <w:p w14:paraId="1BEE6E66" w14:textId="77777777" w:rsidR="000656B9" w:rsidRDefault="000656B9" w:rsidP="00EF4946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250DF35B" w14:textId="0C253902" w:rsidR="000656B9" w:rsidRPr="000656B9" w:rsidRDefault="000656B9" w:rsidP="00EF4946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SkillLevel</w:t>
            </w:r>
          </w:p>
        </w:tc>
        <w:tc>
          <w:tcPr>
            <w:tcW w:w="3866" w:type="dxa"/>
            <w:gridSpan w:val="2"/>
          </w:tcPr>
          <w:p w14:paraId="233DBBA8" w14:textId="41E4B282" w:rsidR="000656B9" w:rsidRDefault="000656B9" w:rsidP="00EF4946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Varchar(15)</w:t>
            </w:r>
          </w:p>
        </w:tc>
        <w:tc>
          <w:tcPr>
            <w:tcW w:w="1652" w:type="dxa"/>
          </w:tcPr>
          <w:p w14:paraId="1254EE75" w14:textId="22D392F5" w:rsidR="000656B9" w:rsidRDefault="000656B9" w:rsidP="000656B9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15</w:t>
            </w:r>
          </w:p>
        </w:tc>
      </w:tr>
      <w:tr w:rsidR="000656B9" w:rsidRPr="009070E6" w14:paraId="0F862A8C" w14:textId="77777777" w:rsidTr="000656B9">
        <w:tc>
          <w:tcPr>
            <w:tcW w:w="1512" w:type="dxa"/>
            <w:vMerge/>
          </w:tcPr>
          <w:p w14:paraId="0D875A06" w14:textId="77777777" w:rsidR="000656B9" w:rsidRDefault="000656B9" w:rsidP="00EF4946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2315" w:type="dxa"/>
          </w:tcPr>
          <w:p w14:paraId="1C954D62" w14:textId="66E7701A" w:rsidR="000656B9" w:rsidRDefault="000656B9" w:rsidP="00EF4946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Weight</w:t>
            </w:r>
          </w:p>
        </w:tc>
        <w:tc>
          <w:tcPr>
            <w:tcW w:w="3866" w:type="dxa"/>
            <w:gridSpan w:val="2"/>
          </w:tcPr>
          <w:p w14:paraId="26C65ABB" w14:textId="5589B90F" w:rsidR="000656B9" w:rsidRDefault="000656B9" w:rsidP="00EF4946">
            <w:pPr>
              <w:bidi w:val="0"/>
              <w:spacing w:after="0" w:line="240" w:lineRule="auto"/>
              <w:rPr>
                <w:rFonts w:ascii="Tahoma" w:hAnsi="Tahoma"/>
              </w:rPr>
            </w:pPr>
            <w:r>
              <w:rPr>
                <w:rFonts w:ascii="Tahoma" w:hAnsi="Tahoma"/>
              </w:rPr>
              <w:t>Real</w:t>
            </w:r>
          </w:p>
        </w:tc>
        <w:tc>
          <w:tcPr>
            <w:tcW w:w="1652" w:type="dxa"/>
          </w:tcPr>
          <w:p w14:paraId="22937F44" w14:textId="1F8D5170" w:rsidR="000656B9" w:rsidRDefault="000656B9" w:rsidP="000656B9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</w:tr>
      <w:tr w:rsidR="000656B9" w:rsidRPr="009070E6" w14:paraId="6D570AC6" w14:textId="77777777" w:rsidTr="000656B9">
        <w:tc>
          <w:tcPr>
            <w:tcW w:w="1512" w:type="dxa"/>
            <w:vMerge/>
          </w:tcPr>
          <w:p w14:paraId="39BEC195" w14:textId="77777777" w:rsidR="000656B9" w:rsidRDefault="000656B9" w:rsidP="000656B9">
            <w:pPr>
              <w:bidi w:val="0"/>
              <w:spacing w:after="0" w:line="240" w:lineRule="auto"/>
              <w:rPr>
                <w:rFonts w:ascii="Tahoma" w:hAnsi="Tahoma"/>
                <w:b/>
                <w:bCs/>
              </w:rPr>
            </w:pPr>
          </w:p>
        </w:tc>
        <w:tc>
          <w:tcPr>
            <w:tcW w:w="6181" w:type="dxa"/>
            <w:gridSpan w:val="3"/>
          </w:tcPr>
          <w:p w14:paraId="5B42CE3F" w14:textId="06DCC266" w:rsidR="000656B9" w:rsidRDefault="000656B9" w:rsidP="000656B9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 w:rsidRPr="009070E6">
              <w:rPr>
                <w:rFonts w:ascii="Tahoma" w:hAnsi="Tahoma"/>
                <w:b/>
                <w:bCs/>
              </w:rPr>
              <w:t>Total Record Size (Bytes)</w:t>
            </w:r>
          </w:p>
        </w:tc>
        <w:tc>
          <w:tcPr>
            <w:tcW w:w="1652" w:type="dxa"/>
          </w:tcPr>
          <w:p w14:paraId="2CEF2479" w14:textId="386D2F24" w:rsidR="000656B9" w:rsidRPr="000656B9" w:rsidRDefault="000656B9" w:rsidP="000656B9">
            <w:pPr>
              <w:bidi w:val="0"/>
              <w:spacing w:after="0" w:line="240" w:lineRule="auto"/>
              <w:jc w:val="right"/>
              <w:rPr>
                <w:rFonts w:ascii="Tahoma" w:hAnsi="Tahoma"/>
              </w:rPr>
            </w:pPr>
            <w:r>
              <w:rPr>
                <w:rFonts w:ascii="Tahoma" w:hAnsi="Tahoma"/>
                <w:b/>
                <w:bCs/>
              </w:rPr>
              <w:t>27</w:t>
            </w:r>
          </w:p>
        </w:tc>
      </w:tr>
    </w:tbl>
    <w:p w14:paraId="042066B1" w14:textId="18D8DBB9" w:rsidR="00321522" w:rsidRDefault="00321522" w:rsidP="00A805C6">
      <w:pPr>
        <w:pStyle w:val="ae"/>
        <w:spacing w:after="120" w:line="240" w:lineRule="auto"/>
        <w:contextualSpacing w:val="0"/>
        <w:rPr>
          <w:rFonts w:asciiTheme="minorBidi" w:hAnsiTheme="minorBidi" w:cstheme="minorBidi"/>
          <w:rtl/>
        </w:rPr>
      </w:pPr>
    </w:p>
    <w:p w14:paraId="52721981" w14:textId="77777777" w:rsidR="000F5C20" w:rsidRPr="00A805C6" w:rsidRDefault="000F5C20" w:rsidP="00A805C6">
      <w:pPr>
        <w:pStyle w:val="ae"/>
        <w:spacing w:after="120" w:line="240" w:lineRule="auto"/>
        <w:contextualSpacing w:val="0"/>
        <w:rPr>
          <w:rFonts w:asciiTheme="minorBidi" w:hAnsiTheme="minorBidi" w:cstheme="minorBidi"/>
        </w:rPr>
      </w:pPr>
    </w:p>
    <w:p w14:paraId="6A10392A" w14:textId="57F329B7" w:rsidR="008D7470" w:rsidRPr="00836FEE" w:rsidRDefault="00FD37DF" w:rsidP="00A805C6">
      <w:pPr>
        <w:pStyle w:val="2"/>
        <w:spacing w:before="0" w:after="120" w:line="240" w:lineRule="auto"/>
        <w:rPr>
          <w:rFonts w:asciiTheme="minorBidi" w:hAnsiTheme="minorBidi" w:cstheme="minorBidi"/>
          <w:sz w:val="28"/>
          <w:szCs w:val="28"/>
          <w:rtl/>
        </w:rPr>
      </w:pPr>
      <w:r w:rsidRPr="00836FEE">
        <w:rPr>
          <w:rFonts w:asciiTheme="minorBidi" w:hAnsiTheme="minorBidi" w:cstheme="minorBidi"/>
          <w:sz w:val="28"/>
          <w:szCs w:val="28"/>
          <w:rtl/>
        </w:rPr>
        <w:lastRenderedPageBreak/>
        <w:t>פ</w:t>
      </w:r>
      <w:r w:rsidR="003C526A" w:rsidRPr="00836FEE">
        <w:rPr>
          <w:rFonts w:asciiTheme="minorBidi" w:hAnsiTheme="minorBidi" w:cstheme="minorBidi"/>
          <w:sz w:val="28"/>
          <w:szCs w:val="28"/>
          <w:rtl/>
        </w:rPr>
        <w:t>ירוט הנחות ו</w:t>
      </w:r>
      <w:r w:rsidR="008D7470" w:rsidRPr="00836FEE">
        <w:rPr>
          <w:rFonts w:asciiTheme="minorBidi" w:hAnsiTheme="minorBidi" w:cstheme="minorBidi"/>
          <w:sz w:val="28"/>
          <w:szCs w:val="28"/>
          <w:rtl/>
        </w:rPr>
        <w:t xml:space="preserve">הסברים נוספים לגבי </w:t>
      </w:r>
      <w:r w:rsidR="00C85E02" w:rsidRPr="00836FEE">
        <w:rPr>
          <w:rFonts w:asciiTheme="minorBidi" w:hAnsiTheme="minorBidi" w:cstheme="minorBidi"/>
          <w:sz w:val="28"/>
          <w:szCs w:val="28"/>
          <w:rtl/>
        </w:rPr>
        <w:t>שדות בסיסי הנתונים</w:t>
      </w:r>
    </w:p>
    <w:p w14:paraId="1A7602F3" w14:textId="329244FC" w:rsidR="00883C6A" w:rsidRPr="0060558D" w:rsidRDefault="008D7470" w:rsidP="0060558D">
      <w:pPr>
        <w:pStyle w:val="ae"/>
        <w:numPr>
          <w:ilvl w:val="0"/>
          <w:numId w:val="33"/>
        </w:numPr>
        <w:spacing w:after="120" w:line="240" w:lineRule="auto"/>
        <w:jc w:val="left"/>
        <w:rPr>
          <w:rFonts w:ascii="Tahoma" w:hAnsi="Tahoma"/>
          <w:rtl/>
        </w:rPr>
      </w:pPr>
      <w:r w:rsidRPr="0060558D">
        <w:rPr>
          <w:rFonts w:ascii="Tahoma" w:hAnsi="Tahoma"/>
          <w:rtl/>
        </w:rPr>
        <w:t>ההנחה היא שבשדות תארי</w:t>
      </w:r>
      <w:r w:rsidR="00EE6B41" w:rsidRPr="0060558D">
        <w:rPr>
          <w:rFonts w:ascii="Tahoma" w:hAnsi="Tahoma"/>
          <w:rtl/>
        </w:rPr>
        <w:t>ך</w:t>
      </w:r>
      <w:r w:rsidRPr="0060558D">
        <w:rPr>
          <w:rFonts w:ascii="Tahoma" w:hAnsi="Tahoma"/>
          <w:rtl/>
        </w:rPr>
        <w:t xml:space="preserve"> (</w:t>
      </w:r>
      <w:r w:rsidR="0060558D" w:rsidRPr="0060558D">
        <w:rPr>
          <w:rFonts w:ascii="Tahoma" w:hAnsi="Tahoma"/>
          <w:rtl/>
        </w:rPr>
        <w:t>עובדים וכרטיס אשראי</w:t>
      </w:r>
      <w:r w:rsidRPr="0060558D">
        <w:rPr>
          <w:rFonts w:ascii="Tahoma" w:hAnsi="Tahoma"/>
          <w:rtl/>
        </w:rPr>
        <w:t xml:space="preserve">) </w:t>
      </w:r>
      <w:r w:rsidR="0060558D" w:rsidRPr="0060558D">
        <w:rPr>
          <w:rFonts w:ascii="Tahoma" w:hAnsi="Tahoma"/>
          <w:rtl/>
        </w:rPr>
        <w:t>שמרנו</w:t>
      </w:r>
      <w:r w:rsidRPr="0060558D">
        <w:rPr>
          <w:rFonts w:ascii="Tahoma" w:hAnsi="Tahoma"/>
          <w:rtl/>
        </w:rPr>
        <w:t xml:space="preserve"> את התאריך בלבד, </w:t>
      </w:r>
      <w:r w:rsidR="0060558D" w:rsidRPr="0060558D">
        <w:rPr>
          <w:rFonts w:ascii="Tahoma" w:hAnsi="Tahoma"/>
          <w:rtl/>
        </w:rPr>
        <w:t>כי</w:t>
      </w:r>
      <w:r w:rsidRPr="0060558D">
        <w:rPr>
          <w:rFonts w:ascii="Tahoma" w:hAnsi="Tahoma"/>
          <w:rtl/>
        </w:rPr>
        <w:t xml:space="preserve"> </w:t>
      </w:r>
      <w:r w:rsidR="004005B0">
        <w:rPr>
          <w:rFonts w:ascii="Tahoma" w:hAnsi="Tahoma" w:hint="cs"/>
          <w:rtl/>
        </w:rPr>
        <w:t xml:space="preserve">אין </w:t>
      </w:r>
      <w:r w:rsidRPr="0060558D">
        <w:rPr>
          <w:rFonts w:ascii="Tahoma" w:hAnsi="Tahoma"/>
          <w:rtl/>
        </w:rPr>
        <w:t xml:space="preserve">צורך לשמור את השעה. </w:t>
      </w:r>
      <w:r w:rsidR="0060558D" w:rsidRPr="0060558D">
        <w:rPr>
          <w:rFonts w:ascii="Tahoma" w:hAnsi="Tahoma"/>
          <w:rtl/>
        </w:rPr>
        <w:t xml:space="preserve">בשדות תאריך וזמן (הזמנה ומשלוח) הגדלנו </w:t>
      </w:r>
      <w:r w:rsidRPr="0060558D">
        <w:rPr>
          <w:rFonts w:ascii="Tahoma" w:hAnsi="Tahoma"/>
          <w:rtl/>
        </w:rPr>
        <w:t>את השדות מ-4 בייטים ל- 8</w:t>
      </w:r>
      <w:r w:rsidR="0060558D" w:rsidRPr="0060558D">
        <w:rPr>
          <w:rFonts w:ascii="Tahoma" w:hAnsi="Tahoma"/>
          <w:rtl/>
        </w:rPr>
        <w:t xml:space="preserve"> על מנת לשמור גם את השעה.</w:t>
      </w:r>
    </w:p>
    <w:p w14:paraId="04ADFDF9" w14:textId="77777777" w:rsidR="00617D2C" w:rsidRPr="00A805C6" w:rsidRDefault="00617D2C" w:rsidP="00A805C6">
      <w:pPr>
        <w:bidi w:val="0"/>
        <w:spacing w:after="120" w:line="240" w:lineRule="auto"/>
        <w:jc w:val="left"/>
        <w:rPr>
          <w:rFonts w:asciiTheme="minorBidi" w:eastAsia="Times New Roman" w:hAnsiTheme="minorBidi" w:cstheme="minorBidi"/>
          <w:b/>
          <w:bCs/>
          <w:color w:val="4F81BD"/>
          <w:sz w:val="26"/>
          <w:szCs w:val="26"/>
          <w:rtl/>
        </w:rPr>
      </w:pPr>
      <w:r w:rsidRPr="00A805C6">
        <w:rPr>
          <w:rFonts w:asciiTheme="minorBidi" w:hAnsiTheme="minorBidi" w:cstheme="minorBidi"/>
          <w:rtl/>
        </w:rPr>
        <w:br w:type="page"/>
      </w:r>
    </w:p>
    <w:p w14:paraId="628DBDF7" w14:textId="47D0B3CF" w:rsidR="00202F9D" w:rsidRPr="00194C6B" w:rsidRDefault="00883C6A" w:rsidP="00194C6B">
      <w:pPr>
        <w:pStyle w:val="2"/>
        <w:spacing w:before="0" w:after="120" w:line="240" w:lineRule="auto"/>
        <w:rPr>
          <w:rFonts w:asciiTheme="minorBidi" w:hAnsiTheme="minorBidi" w:cstheme="minorBidi"/>
          <w:sz w:val="28"/>
          <w:szCs w:val="28"/>
          <w:rtl/>
        </w:rPr>
      </w:pPr>
      <w:r w:rsidRPr="00836FEE">
        <w:rPr>
          <w:rFonts w:asciiTheme="minorBidi" w:hAnsiTheme="minorBidi" w:cstheme="minorBidi"/>
          <w:sz w:val="28"/>
          <w:szCs w:val="28"/>
          <w:rtl/>
        </w:rPr>
        <w:lastRenderedPageBreak/>
        <w:t xml:space="preserve">מטלה </w:t>
      </w:r>
      <w:r w:rsidR="005524B9" w:rsidRPr="00836FEE">
        <w:rPr>
          <w:rFonts w:asciiTheme="minorBidi" w:hAnsiTheme="minorBidi" w:cstheme="minorBidi"/>
          <w:sz w:val="28"/>
          <w:szCs w:val="28"/>
          <w:rtl/>
        </w:rPr>
        <w:t xml:space="preserve">3 </w:t>
      </w:r>
      <w:r w:rsidRPr="00836FEE">
        <w:rPr>
          <w:rFonts w:asciiTheme="minorBidi" w:hAnsiTheme="minorBidi" w:cstheme="minorBidi"/>
          <w:sz w:val="28"/>
          <w:szCs w:val="28"/>
          <w:rtl/>
        </w:rPr>
        <w:t>(</w:t>
      </w:r>
      <w:r w:rsidR="00105A0D" w:rsidRPr="00836FEE">
        <w:rPr>
          <w:rFonts w:asciiTheme="minorBidi" w:hAnsiTheme="minorBidi" w:cstheme="minorBidi"/>
          <w:sz w:val="28"/>
          <w:szCs w:val="28"/>
          <w:rtl/>
        </w:rPr>
        <w:t>30</w:t>
      </w:r>
      <w:r w:rsidRPr="00836FEE">
        <w:rPr>
          <w:rFonts w:asciiTheme="minorBidi" w:hAnsiTheme="minorBidi" w:cstheme="minorBidi"/>
          <w:sz w:val="28"/>
          <w:szCs w:val="28"/>
          <w:rtl/>
        </w:rPr>
        <w:t xml:space="preserve">%) - </w:t>
      </w:r>
      <w:r w:rsidR="00D4560B" w:rsidRPr="00836FEE">
        <w:rPr>
          <w:rFonts w:asciiTheme="minorBidi" w:hAnsiTheme="minorBidi" w:cstheme="minorBidi"/>
          <w:sz w:val="28"/>
          <w:szCs w:val="28"/>
          <w:rtl/>
        </w:rPr>
        <w:t xml:space="preserve">עיצוב פיסי (בסיס </w:t>
      </w:r>
      <w:r w:rsidR="0003105F" w:rsidRPr="00836FEE">
        <w:rPr>
          <w:rFonts w:asciiTheme="minorBidi" w:hAnsiTheme="minorBidi" w:cstheme="minorBidi"/>
          <w:sz w:val="28"/>
          <w:szCs w:val="28"/>
          <w:rtl/>
        </w:rPr>
        <w:t>נתונים</w:t>
      </w:r>
      <w:r w:rsidR="00D4560B" w:rsidRPr="00836FEE">
        <w:rPr>
          <w:rFonts w:asciiTheme="minorBidi" w:hAnsiTheme="minorBidi" w:cstheme="minorBidi"/>
          <w:sz w:val="28"/>
          <w:szCs w:val="28"/>
          <w:rtl/>
        </w:rPr>
        <w:t xml:space="preserve"> פעיל</w:t>
      </w:r>
      <w:r w:rsidR="0003105F" w:rsidRPr="00836FEE">
        <w:rPr>
          <w:rFonts w:asciiTheme="minorBidi" w:hAnsiTheme="minorBidi" w:cstheme="minorBidi"/>
          <w:sz w:val="28"/>
          <w:szCs w:val="28"/>
          <w:rtl/>
        </w:rPr>
        <w:t xml:space="preserve"> על שרת </w:t>
      </w:r>
      <w:r w:rsidR="0003105F" w:rsidRPr="00836FEE">
        <w:rPr>
          <w:rFonts w:asciiTheme="minorBidi" w:hAnsiTheme="minorBidi" w:cstheme="minorBidi"/>
          <w:sz w:val="28"/>
          <w:szCs w:val="28"/>
        </w:rPr>
        <w:t>RDBMS</w:t>
      </w:r>
      <w:r w:rsidR="0003105F" w:rsidRPr="00836FEE">
        <w:rPr>
          <w:rFonts w:asciiTheme="minorBidi" w:hAnsiTheme="minorBidi" w:cstheme="minorBidi"/>
          <w:sz w:val="28"/>
          <w:szCs w:val="28"/>
          <w:rtl/>
        </w:rPr>
        <w:t>)</w:t>
      </w:r>
    </w:p>
    <w:p w14:paraId="3EF2FB87" w14:textId="77777777" w:rsidR="00202F9D" w:rsidRDefault="00202F9D" w:rsidP="00202F9D">
      <w:pPr>
        <w:spacing w:after="120" w:line="240" w:lineRule="auto"/>
        <w:rPr>
          <w:rFonts w:asciiTheme="minorBidi" w:hAnsiTheme="minorBidi" w:cstheme="minorBidi"/>
          <w:rtl/>
        </w:rPr>
      </w:pPr>
    </w:p>
    <w:p w14:paraId="25C09F12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create table Employees</w:t>
      </w:r>
    </w:p>
    <w:p w14:paraId="69A33A05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(</w:t>
      </w:r>
    </w:p>
    <w:p w14:paraId="35F5D2C5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ID integer not null primary key,</w:t>
      </w:r>
    </w:p>
    <w:p w14:paraId="32A39A32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FirstName varchar(15) not null,</w:t>
      </w:r>
    </w:p>
    <w:p w14:paraId="495F46B5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LastName varchar(20) not null,</w:t>
      </w:r>
    </w:p>
    <w:p w14:paraId="67285FB9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[Address:City] varchar(15) not null,</w:t>
      </w:r>
    </w:p>
    <w:p w14:paraId="12ED3179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[Address:Street] varchar(20) not null,</w:t>
      </w:r>
    </w:p>
    <w:p w14:paraId="308FACB3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[Address:Number] integer not null,</w:t>
      </w:r>
    </w:p>
    <w:p w14:paraId="12E11C48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BirthDate Date not null,</w:t>
      </w:r>
    </w:p>
    <w:p w14:paraId="6106B40C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StartDate Date not null,</w:t>
      </w:r>
    </w:p>
    <w:p w14:paraId="59360B8C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PhoneNumber varchar(15) not null,</w:t>
      </w:r>
    </w:p>
    <w:p w14:paraId="0965D5E0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CK_ID check (ID&gt;0),</w:t>
      </w:r>
    </w:p>
    <w:p w14:paraId="22CAA7F3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CK_AddressNumber check ([Address:Number]&gt;0)</w:t>
      </w:r>
    </w:p>
    <w:p w14:paraId="5399EA3F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)</w:t>
      </w:r>
    </w:p>
    <w:p w14:paraId="52BC4BFA" w14:textId="09C76A3B" w:rsidR="00202F9D" w:rsidRPr="0053779E" w:rsidRDefault="0053779E" w:rsidP="0053779E">
      <w:pPr>
        <w:spacing w:after="120" w:line="240" w:lineRule="auto"/>
        <w:jc w:val="left"/>
        <w:rPr>
          <w:rFonts w:ascii="Tahoma" w:hAnsi="Tahoma"/>
          <w:rtl/>
        </w:rPr>
      </w:pPr>
      <w:r w:rsidRPr="0053779E">
        <w:rPr>
          <w:rFonts w:ascii="Tahoma" w:hAnsi="Tahoma"/>
          <w:rtl/>
        </w:rPr>
        <w:t>אילוץ בדיקה על מזהה העובד ועל מספר בית חייבים להיות חיוביים.</w:t>
      </w:r>
    </w:p>
    <w:p w14:paraId="1CBB8E8A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create table Customers</w:t>
      </w:r>
    </w:p>
    <w:p w14:paraId="6257FA01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(</w:t>
      </w:r>
    </w:p>
    <w:p w14:paraId="641EE934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Email varchar(40) not null primary key,</w:t>
      </w:r>
    </w:p>
    <w:p w14:paraId="10E55EDD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FirstName varchar(15) not null,</w:t>
      </w:r>
    </w:p>
    <w:p w14:paraId="4A74F823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LastName varchar(20) not null,</w:t>
      </w:r>
    </w:p>
    <w:p w14:paraId="046024DE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BirthDate Date not null,</w:t>
      </w:r>
    </w:p>
    <w:p w14:paraId="77731D6E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Gender char(1) not null,</w:t>
      </w:r>
    </w:p>
    <w:p w14:paraId="163CFB6D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CK_Email check (Email like '%@%.%'),</w:t>
      </w:r>
    </w:p>
    <w:p w14:paraId="3C863ED1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CK_Gender check (Gender in ('M','F'))</w:t>
      </w:r>
    </w:p>
    <w:p w14:paraId="0524B6F0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)</w:t>
      </w:r>
    </w:p>
    <w:p w14:paraId="6C8AD4F3" w14:textId="06F81186" w:rsidR="00202F9D" w:rsidRPr="0053779E" w:rsidRDefault="0053779E" w:rsidP="0053779E">
      <w:pPr>
        <w:spacing w:after="120" w:line="240" w:lineRule="auto"/>
        <w:jc w:val="left"/>
        <w:rPr>
          <w:rFonts w:ascii="Tahoma" w:hAnsi="Tahoma"/>
        </w:rPr>
      </w:pPr>
      <w:r>
        <w:rPr>
          <w:rFonts w:ascii="Tahoma" w:hAnsi="Tahoma" w:hint="cs"/>
          <w:rtl/>
        </w:rPr>
        <w:t>אילוץ בדיקה על כתובת המייל על מנת שהיא תהיה כתובה בפורמט התקין כדי שהלקוח יוכל לקבל עדכונים.</w:t>
      </w:r>
      <w:r>
        <w:rPr>
          <w:rFonts w:ascii="Tahoma" w:hAnsi="Tahoma"/>
          <w:rtl/>
        </w:rPr>
        <w:br/>
      </w:r>
      <w:r>
        <w:rPr>
          <w:rFonts w:ascii="Tahoma" w:hAnsi="Tahoma" w:hint="cs"/>
          <w:rtl/>
        </w:rPr>
        <w:t xml:space="preserve">אילוץ בדיקה על מין </w:t>
      </w:r>
      <w:r w:rsidR="006E3974">
        <w:rPr>
          <w:rFonts w:ascii="Tahoma" w:hAnsi="Tahoma"/>
          <w:rtl/>
        </w:rPr>
        <w:t>–</w:t>
      </w:r>
      <w:r w:rsidR="006E3974">
        <w:rPr>
          <w:rFonts w:ascii="Tahoma" w:hAnsi="Tahoma" w:hint="cs"/>
          <w:rtl/>
        </w:rPr>
        <w:t xml:space="preserve"> בחירה בין זכר לנקבה.</w:t>
      </w:r>
    </w:p>
    <w:p w14:paraId="25185E39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create table Deliveries</w:t>
      </w:r>
    </w:p>
    <w:p w14:paraId="32E37292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(</w:t>
      </w:r>
    </w:p>
    <w:p w14:paraId="5AAF17EA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DeliveryID integer not null primary key,</w:t>
      </w:r>
    </w:p>
    <w:p w14:paraId="0A3553C9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ShippingFee money not null,</w:t>
      </w:r>
    </w:p>
    <w:p w14:paraId="3ADC0F73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[Delivery D/T] Datetime not null,</w:t>
      </w:r>
    </w:p>
    <w:p w14:paraId="274988EB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lastRenderedPageBreak/>
        <w:t>constraint CK_DeliveyID check (DeliveryID&gt;0),</w:t>
      </w:r>
    </w:p>
    <w:p w14:paraId="4B16668D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CK_ShippingFee check (ShippingFee&gt;0)</w:t>
      </w:r>
    </w:p>
    <w:p w14:paraId="741028F8" w14:textId="35691E7E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)</w:t>
      </w:r>
    </w:p>
    <w:p w14:paraId="3E93991B" w14:textId="07FAC25E" w:rsidR="00202F9D" w:rsidRPr="006E3974" w:rsidRDefault="006E3974" w:rsidP="006E3974">
      <w:pPr>
        <w:spacing w:after="120" w:line="240" w:lineRule="auto"/>
        <w:jc w:val="left"/>
        <w:rPr>
          <w:rFonts w:ascii="Tahoma" w:hAnsi="Tahoma"/>
          <w:rtl/>
        </w:rPr>
      </w:pPr>
      <w:r>
        <w:rPr>
          <w:rFonts w:ascii="Tahoma" w:hAnsi="Tahoma" w:hint="cs"/>
          <w:rtl/>
        </w:rPr>
        <w:t>אילוץ בדיקה על מזהה משלוח ודמי משלוח חייבים להיות חיוביים.</w:t>
      </w:r>
    </w:p>
    <w:p w14:paraId="2F996688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create table Orders</w:t>
      </w:r>
    </w:p>
    <w:p w14:paraId="2AFF4DBE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(</w:t>
      </w:r>
    </w:p>
    <w:p w14:paraId="1F563FCD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OrderID integer not null primary key,</w:t>
      </w:r>
    </w:p>
    <w:p w14:paraId="4ADA63C7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[Order D/T] datetime not null,</w:t>
      </w:r>
    </w:p>
    <w:p w14:paraId="3732ADFF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FirstName varchar(15) not null,</w:t>
      </w:r>
    </w:p>
    <w:p w14:paraId="2E49EE46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LastName varchar(20) not null,</w:t>
      </w:r>
    </w:p>
    <w:p w14:paraId="6546B6B7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[Address:Country] varchar(15) not null,</w:t>
      </w:r>
    </w:p>
    <w:p w14:paraId="64DC68AA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[Address:City] varchar(15) not null,</w:t>
      </w:r>
    </w:p>
    <w:p w14:paraId="76A827F5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[Address:Street] varchar(20) not null,</w:t>
      </w:r>
    </w:p>
    <w:p w14:paraId="2C11D8EB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[Address:Number] integer not null,</w:t>
      </w:r>
    </w:p>
    <w:p w14:paraId="43BB6D0A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[Address:Apartment] integer,</w:t>
      </w:r>
    </w:p>
    <w:p w14:paraId="0852DEEB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[Address:ZipCode] varchar(10) not null,</w:t>
      </w:r>
    </w:p>
    <w:p w14:paraId="6E3E9F61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PhoneNumber varchar(15) not null,</w:t>
      </w:r>
    </w:p>
    <w:p w14:paraId="73754D69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CustomerMail varchar(40) not null,</w:t>
      </w:r>
    </w:p>
    <w:p w14:paraId="7627BB0A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DeliveryID integer not null,</w:t>
      </w:r>
    </w:p>
    <w:p w14:paraId="6D3F5F3F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CK_OrderID check (OrderID&gt;0),</w:t>
      </w:r>
    </w:p>
    <w:p w14:paraId="3335F464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CK_OrderAddressNumber check ([Address:Number]&gt;0),</w:t>
      </w:r>
    </w:p>
    <w:p w14:paraId="37ED6796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CK_AddressApartment check ([Address:Apartment]&gt;0),</w:t>
      </w:r>
    </w:p>
    <w:p w14:paraId="29ABB55E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FK_Customers foreign key (CustomerMail) references Customers(Email),</w:t>
      </w:r>
    </w:p>
    <w:p w14:paraId="3B59A2C0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FK_Deliveries foreign key (DeliveryID) references Deliveries(DeliveryID)</w:t>
      </w:r>
    </w:p>
    <w:p w14:paraId="4E9CE926" w14:textId="78C5842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  <w:rtl/>
        </w:rPr>
      </w:pPr>
      <w:r w:rsidRPr="00202F9D">
        <w:rPr>
          <w:rFonts w:asciiTheme="minorBidi" w:hAnsiTheme="minorBidi" w:cstheme="minorBidi"/>
        </w:rPr>
        <w:t>)</w:t>
      </w:r>
    </w:p>
    <w:p w14:paraId="34BA117C" w14:textId="4F09E72B" w:rsidR="00202F9D" w:rsidRPr="006E3974" w:rsidRDefault="006E3974" w:rsidP="006E3974">
      <w:pPr>
        <w:spacing w:after="120" w:line="240" w:lineRule="auto"/>
        <w:jc w:val="left"/>
        <w:rPr>
          <w:rFonts w:ascii="Tahoma" w:hAnsi="Tahoma"/>
        </w:rPr>
      </w:pPr>
      <w:r>
        <w:rPr>
          <w:rFonts w:ascii="Tahoma" w:hAnsi="Tahoma" w:hint="cs"/>
          <w:rtl/>
        </w:rPr>
        <w:t>אילוץ בדיקה על מזהה הזמנה, מספר בית ומספר דירה חייבים להיות חיוביים.</w:t>
      </w:r>
      <w:r>
        <w:rPr>
          <w:rFonts w:ascii="Tahoma" w:hAnsi="Tahoma"/>
          <w:rtl/>
        </w:rPr>
        <w:br/>
      </w:r>
      <w:r>
        <w:rPr>
          <w:rFonts w:ascii="Tahoma" w:hAnsi="Tahoma" w:hint="cs"/>
          <w:rtl/>
        </w:rPr>
        <w:t>אילוצים של יצירת מפתחות זרים בין טבלת הזמנות לבין טבלת לקוחות וטבלת משלוחים.</w:t>
      </w:r>
    </w:p>
    <w:p w14:paraId="1C08E411" w14:textId="3F65855D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create table CreditCards</w:t>
      </w:r>
    </w:p>
    <w:p w14:paraId="1C221467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(</w:t>
      </w:r>
    </w:p>
    <w:p w14:paraId="62757E0B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CardNumber varchar(20) not null primary key,</w:t>
      </w:r>
    </w:p>
    <w:p w14:paraId="507168E7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ExpirationDate date not null,</w:t>
      </w:r>
    </w:p>
    <w:p w14:paraId="29D237E4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SecurityCode integer not null,</w:t>
      </w:r>
    </w:p>
    <w:p w14:paraId="00B6F4BB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NameOnCard varchar(40) not null,</w:t>
      </w:r>
    </w:p>
    <w:p w14:paraId="05D767AE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OrderID integer not null,</w:t>
      </w:r>
    </w:p>
    <w:p w14:paraId="33B1251A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CK_SecurityCode check (SecurityCode&gt;0),</w:t>
      </w:r>
    </w:p>
    <w:p w14:paraId="2DE91FD6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lastRenderedPageBreak/>
        <w:t>constraint FK_Orders foreign key (OrderID) references Orders(OrderID)</w:t>
      </w:r>
    </w:p>
    <w:p w14:paraId="2EFEDC42" w14:textId="63771092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  <w:rtl/>
        </w:rPr>
      </w:pPr>
      <w:r w:rsidRPr="00202F9D">
        <w:rPr>
          <w:rFonts w:asciiTheme="minorBidi" w:hAnsiTheme="minorBidi" w:cstheme="minorBidi"/>
        </w:rPr>
        <w:t>)</w:t>
      </w:r>
    </w:p>
    <w:p w14:paraId="116D1DD7" w14:textId="5DE863E7" w:rsidR="00202F9D" w:rsidRPr="006E3974" w:rsidRDefault="006E3974" w:rsidP="006E3974">
      <w:pPr>
        <w:spacing w:after="120" w:line="240" w:lineRule="auto"/>
        <w:jc w:val="left"/>
        <w:rPr>
          <w:rFonts w:ascii="Tahoma" w:hAnsi="Tahoma"/>
        </w:rPr>
      </w:pPr>
      <w:r>
        <w:rPr>
          <w:rFonts w:ascii="Tahoma" w:hAnsi="Tahoma" w:hint="cs"/>
          <w:rtl/>
        </w:rPr>
        <w:t>אילוץ בדיקה על קוד האבטחה חייב להיות חיובי.</w:t>
      </w:r>
      <w:r>
        <w:rPr>
          <w:rFonts w:ascii="Tahoma" w:hAnsi="Tahoma"/>
          <w:rtl/>
        </w:rPr>
        <w:br/>
      </w:r>
      <w:r>
        <w:rPr>
          <w:rFonts w:ascii="Tahoma" w:hAnsi="Tahoma" w:hint="cs"/>
          <w:rtl/>
        </w:rPr>
        <w:t>אילוץ של יצירת מפתח זר בין טבלת כרטיסי אשראי לבית טבלת הזמנות.</w:t>
      </w:r>
    </w:p>
    <w:p w14:paraId="7C07A8A3" w14:textId="613D8D93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create table SurfboardBuilders</w:t>
      </w:r>
    </w:p>
    <w:p w14:paraId="4CDD812E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(</w:t>
      </w:r>
    </w:p>
    <w:p w14:paraId="68B1A73D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ID int not null primary key,</w:t>
      </w:r>
    </w:p>
    <w:p w14:paraId="0269ADB9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Salary money not null,</w:t>
      </w:r>
    </w:p>
    <w:p w14:paraId="2B3A4E87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CK_Salary check (Salary&gt;0),</w:t>
      </w:r>
    </w:p>
    <w:p w14:paraId="76E34CFC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FK_EmployeesSB foreign key (ID) references Employees(ID)</w:t>
      </w:r>
    </w:p>
    <w:p w14:paraId="090D5C62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)</w:t>
      </w:r>
    </w:p>
    <w:p w14:paraId="609DC064" w14:textId="141AC649" w:rsidR="00202F9D" w:rsidRPr="006E3974" w:rsidRDefault="006E3974" w:rsidP="006E3974">
      <w:pPr>
        <w:spacing w:after="120" w:line="240" w:lineRule="auto"/>
        <w:jc w:val="left"/>
        <w:rPr>
          <w:rFonts w:ascii="Tahoma" w:hAnsi="Tahoma"/>
        </w:rPr>
      </w:pPr>
      <w:r>
        <w:rPr>
          <w:rFonts w:ascii="Tahoma" w:hAnsi="Tahoma" w:hint="cs"/>
          <w:rtl/>
        </w:rPr>
        <w:t>אילוץ בדיקה על משכורת שתהיה חיובית.</w:t>
      </w:r>
      <w:r>
        <w:rPr>
          <w:rFonts w:ascii="Tahoma" w:hAnsi="Tahoma"/>
          <w:rtl/>
        </w:rPr>
        <w:br/>
      </w:r>
      <w:r>
        <w:rPr>
          <w:rFonts w:ascii="Tahoma" w:hAnsi="Tahoma" w:hint="cs"/>
          <w:rtl/>
        </w:rPr>
        <w:t>אילוץ של יצירת מפתח זר בין טבלת בוני הגלשנים לבין טבלת העובדים. מפתח שנובע מקשר הורשה.</w:t>
      </w:r>
    </w:p>
    <w:p w14:paraId="1EEA9D4A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create table Expertises</w:t>
      </w:r>
    </w:p>
    <w:p w14:paraId="29A0D502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(</w:t>
      </w:r>
    </w:p>
    <w:p w14:paraId="1A187F40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ID int not null,</w:t>
      </w:r>
    </w:p>
    <w:p w14:paraId="38D685B4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Expertise varchar(20) not null,</w:t>
      </w:r>
    </w:p>
    <w:p w14:paraId="18D420DC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primary key (ID,Expertise),</w:t>
      </w:r>
    </w:p>
    <w:p w14:paraId="1CFD62ED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FK_SurfboardBuilders foreign key (ID) references SurfboardBuilders(ID)</w:t>
      </w:r>
    </w:p>
    <w:p w14:paraId="3FC8F11E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)</w:t>
      </w:r>
    </w:p>
    <w:p w14:paraId="1AD6EFA1" w14:textId="44D908A6" w:rsidR="00202F9D" w:rsidRPr="006E3974" w:rsidRDefault="006E3974" w:rsidP="006E3974">
      <w:pPr>
        <w:spacing w:after="120" w:line="240" w:lineRule="auto"/>
        <w:jc w:val="left"/>
        <w:rPr>
          <w:rFonts w:ascii="Tahoma" w:hAnsi="Tahoma"/>
        </w:rPr>
      </w:pPr>
      <w:r>
        <w:rPr>
          <w:rFonts w:ascii="Tahoma" w:hAnsi="Tahoma" w:hint="cs"/>
          <w:rtl/>
        </w:rPr>
        <w:t xml:space="preserve">אילוץ של יצירת מפתח זר בין טבלת מומחיויות לבין טבלת בוני גלשנים. מפתח שנובע משדה מרובה ערכים. </w:t>
      </w:r>
    </w:p>
    <w:p w14:paraId="42B3C443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create table Managers</w:t>
      </w:r>
    </w:p>
    <w:p w14:paraId="057D10D7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(</w:t>
      </w:r>
    </w:p>
    <w:p w14:paraId="29FBBB0F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ID int not null primary key,</w:t>
      </w:r>
    </w:p>
    <w:p w14:paraId="3943F5B5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Salary money not null,</w:t>
      </w:r>
    </w:p>
    <w:p w14:paraId="7F35F0A0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CK_ManagerSalary check (Salary&gt;0),</w:t>
      </w:r>
    </w:p>
    <w:p w14:paraId="535D1C17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FK_EmployeesM foreign key (ID) references Employees(ID)</w:t>
      </w:r>
    </w:p>
    <w:p w14:paraId="12E500FE" w14:textId="360B82D6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  <w:rtl/>
        </w:rPr>
      </w:pPr>
      <w:r w:rsidRPr="00202F9D">
        <w:rPr>
          <w:rFonts w:asciiTheme="minorBidi" w:hAnsiTheme="minorBidi" w:cstheme="minorBidi"/>
        </w:rPr>
        <w:t>)</w:t>
      </w:r>
    </w:p>
    <w:p w14:paraId="0853C84F" w14:textId="0A5E379F" w:rsidR="00202F9D" w:rsidRPr="006E3974" w:rsidRDefault="006E3974" w:rsidP="006E3974">
      <w:pPr>
        <w:spacing w:after="120" w:line="240" w:lineRule="auto"/>
        <w:jc w:val="left"/>
        <w:rPr>
          <w:rFonts w:ascii="Tahoma" w:hAnsi="Tahoma"/>
        </w:rPr>
      </w:pPr>
      <w:r>
        <w:rPr>
          <w:rFonts w:ascii="Tahoma" w:hAnsi="Tahoma" w:hint="cs"/>
          <w:rtl/>
        </w:rPr>
        <w:t>אילוץ בדיקה על משכורת שתהיה חיובית.</w:t>
      </w:r>
      <w:r>
        <w:rPr>
          <w:rFonts w:ascii="Tahoma" w:hAnsi="Tahoma"/>
          <w:rtl/>
        </w:rPr>
        <w:br/>
      </w:r>
      <w:r>
        <w:rPr>
          <w:rFonts w:ascii="Tahoma" w:hAnsi="Tahoma" w:hint="cs"/>
          <w:rtl/>
        </w:rPr>
        <w:t>אילוץ של יצירת מפתח זר בין טבלת מנהלים לבין טבלת העובדים. מפתח שנובע מקשר הורשה.</w:t>
      </w:r>
    </w:p>
    <w:p w14:paraId="34DE0F07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</w:p>
    <w:p w14:paraId="2679ABC0" w14:textId="1138388C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create table Surfboards</w:t>
      </w:r>
    </w:p>
    <w:p w14:paraId="24BEBCCB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(</w:t>
      </w:r>
    </w:p>
    <w:p w14:paraId="445D7BA2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SurfID int not null primary key,</w:t>
      </w:r>
    </w:p>
    <w:p w14:paraId="515CBF0E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lastRenderedPageBreak/>
        <w:t>Base varchar(10) not null,</w:t>
      </w:r>
    </w:p>
    <w:p w14:paraId="6E1A67AE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TailShape varchar(15) not null,</w:t>
      </w:r>
    </w:p>
    <w:p w14:paraId="06087820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Volume Real not null,</w:t>
      </w:r>
    </w:p>
    <w:p w14:paraId="0DF5051F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Shape varchar(15) not null,</w:t>
      </w:r>
    </w:p>
    <w:p w14:paraId="0BD23129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Rocker varchar(15) not null,</w:t>
      </w:r>
    </w:p>
    <w:p w14:paraId="19B49C88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NoseRocker varchar(15) not null,</w:t>
      </w:r>
    </w:p>
    <w:p w14:paraId="40E5CE72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TailRocker varchar(15) not null,</w:t>
      </w:r>
    </w:p>
    <w:p w14:paraId="4B2DB85D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Bottom varchar(20) not null,</w:t>
      </w:r>
    </w:p>
    <w:p w14:paraId="3406B688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Rails varchar(15) not null,</w:t>
      </w:r>
    </w:p>
    <w:p w14:paraId="009544B8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Fins varchar(15) not null,</w:t>
      </w:r>
    </w:p>
    <w:p w14:paraId="7979FAFE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FinType varchar(15) not null,</w:t>
      </w:r>
    </w:p>
    <w:p w14:paraId="579ECC4C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Material varchar(50) not null,</w:t>
      </w:r>
    </w:p>
    <w:p w14:paraId="021065E4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OrderID int not null,</w:t>
      </w:r>
    </w:p>
    <w:p w14:paraId="4A218CFB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ID int not null,</w:t>
      </w:r>
    </w:p>
    <w:p w14:paraId="042A5906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CK_SurfID check (SurfID&gt;0),</w:t>
      </w:r>
    </w:p>
    <w:p w14:paraId="67A5EB82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FK_OrdersS foreign key (OrderID) references Orders(OrderID),</w:t>
      </w:r>
    </w:p>
    <w:p w14:paraId="6348BA22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FK_IDSurfboardBuilders foreign key (ID) references SurfboardBuilders(ID)</w:t>
      </w:r>
    </w:p>
    <w:p w14:paraId="540D4573" w14:textId="7819975E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)</w:t>
      </w:r>
    </w:p>
    <w:p w14:paraId="580B8A44" w14:textId="1BDC9373" w:rsidR="00202F9D" w:rsidRPr="006E3974" w:rsidRDefault="006E3974" w:rsidP="006E3974">
      <w:pPr>
        <w:spacing w:after="120" w:line="240" w:lineRule="auto"/>
        <w:jc w:val="left"/>
        <w:rPr>
          <w:rFonts w:ascii="Tahoma" w:hAnsi="Tahoma"/>
          <w:rtl/>
        </w:rPr>
      </w:pPr>
      <w:r>
        <w:rPr>
          <w:rFonts w:ascii="Tahoma" w:hAnsi="Tahoma" w:hint="cs"/>
          <w:rtl/>
        </w:rPr>
        <w:t>אילוץ בדיקה על מזהה הגלשן חייב להיות חיובי.</w:t>
      </w:r>
      <w:r>
        <w:rPr>
          <w:rFonts w:ascii="Tahoma" w:hAnsi="Tahoma"/>
          <w:rtl/>
        </w:rPr>
        <w:br/>
      </w:r>
      <w:r>
        <w:rPr>
          <w:rFonts w:ascii="Tahoma" w:hAnsi="Tahoma" w:hint="cs"/>
          <w:rtl/>
        </w:rPr>
        <w:t>אילוצים של יצירת מפתחות זרים בין טבלת הגלשנים לבין טבלת ההזמנות וטבלת בוני הגלשנים.</w:t>
      </w:r>
    </w:p>
    <w:p w14:paraId="53524C0B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  <w:rtl/>
        </w:rPr>
      </w:pPr>
      <w:r w:rsidRPr="00202F9D">
        <w:rPr>
          <w:rFonts w:asciiTheme="minorBidi" w:hAnsiTheme="minorBidi" w:cstheme="minorBidi"/>
        </w:rPr>
        <w:t>create table Sizes</w:t>
      </w:r>
    </w:p>
    <w:p w14:paraId="173C328B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(</w:t>
      </w:r>
    </w:p>
    <w:p w14:paraId="7B6BAB3A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SurfID int not null,</w:t>
      </w:r>
    </w:p>
    <w:p w14:paraId="6C94BAC4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BoardHeight int not null,</w:t>
      </w:r>
    </w:p>
    <w:p w14:paraId="20CDE438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BoardWidth real not null,</w:t>
      </w:r>
    </w:p>
    <w:p w14:paraId="15B90B4B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BoardThickness real not null,</w:t>
      </w:r>
    </w:p>
    <w:p w14:paraId="76F2F2A4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primary key (SurfID, BoardHeight, BoardWidth, BoardThickness),</w:t>
      </w:r>
    </w:p>
    <w:p w14:paraId="615378D5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FK_SurfIDS foreign key (SurfID) references Surfboards (SurfID)</w:t>
      </w:r>
    </w:p>
    <w:p w14:paraId="655877F9" w14:textId="5A4F7BF0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)</w:t>
      </w:r>
    </w:p>
    <w:p w14:paraId="7A078100" w14:textId="4515D5F6" w:rsidR="00202F9D" w:rsidRPr="006E3974" w:rsidRDefault="006E3974" w:rsidP="006E3974">
      <w:pPr>
        <w:spacing w:after="120" w:line="240" w:lineRule="auto"/>
        <w:jc w:val="left"/>
        <w:rPr>
          <w:rFonts w:ascii="Tahoma" w:hAnsi="Tahoma"/>
          <w:rtl/>
        </w:rPr>
      </w:pPr>
      <w:r>
        <w:rPr>
          <w:rFonts w:ascii="Tahoma" w:hAnsi="Tahoma" w:hint="cs"/>
          <w:rtl/>
        </w:rPr>
        <w:t>אילוץ של יצירת מפתח זר בין טבלת המידות לבין טבלת הגלשנים. מפתח שנובע משדה מרובה ערכים.</w:t>
      </w:r>
    </w:p>
    <w:p w14:paraId="7530D52F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create table Details</w:t>
      </w:r>
    </w:p>
    <w:p w14:paraId="6D6F7479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(</w:t>
      </w:r>
    </w:p>
    <w:p w14:paraId="67D44568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SurfID int not null,</w:t>
      </w:r>
    </w:p>
    <w:p w14:paraId="5577A5EF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[Skill Level] varchar(15) not null,</w:t>
      </w:r>
    </w:p>
    <w:p w14:paraId="6A25A507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lastRenderedPageBreak/>
        <w:t>Waves varchar(30) not null,</w:t>
      </w:r>
    </w:p>
    <w:p w14:paraId="4138EA44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Weight real not null,</w:t>
      </w:r>
    </w:p>
    <w:p w14:paraId="3F7FFBAF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primary key (SurfID, [Skill Level], Waves, Weight),</w:t>
      </w:r>
    </w:p>
    <w:p w14:paraId="2BE73F45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FK_SurfIDD foreign key (SurfID) references Surfboards (SurfID)</w:t>
      </w:r>
    </w:p>
    <w:p w14:paraId="47C66478" w14:textId="6172F39C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)</w:t>
      </w:r>
    </w:p>
    <w:p w14:paraId="23F2E398" w14:textId="3C5D7468" w:rsidR="006E3974" w:rsidRPr="006E3974" w:rsidRDefault="006E3974" w:rsidP="006E3974">
      <w:pPr>
        <w:spacing w:after="120" w:line="240" w:lineRule="auto"/>
        <w:jc w:val="left"/>
        <w:rPr>
          <w:rFonts w:ascii="Tahoma" w:hAnsi="Tahoma"/>
          <w:rtl/>
        </w:rPr>
      </w:pPr>
      <w:r>
        <w:rPr>
          <w:rFonts w:ascii="Tahoma" w:hAnsi="Tahoma" w:hint="cs"/>
          <w:rtl/>
        </w:rPr>
        <w:t>אילוץ של יצירת מפתח זר בין טבלת הפרטים לבין טבלת הגלשנים. מפתח שנובע משדה מרובה ערכים.</w:t>
      </w:r>
    </w:p>
    <w:p w14:paraId="073B96EA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create table Quizzes</w:t>
      </w:r>
    </w:p>
    <w:p w14:paraId="1419329A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(</w:t>
      </w:r>
    </w:p>
    <w:p w14:paraId="25B6FC23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SurfID int not null,</w:t>
      </w:r>
    </w:p>
    <w:p w14:paraId="77F39B69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Quiz int not null,</w:t>
      </w:r>
    </w:p>
    <w:p w14:paraId="579DFD09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[Skill Level] varchar(15) not null,</w:t>
      </w:r>
    </w:p>
    <w:p w14:paraId="63011FB4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Weight real not null,</w:t>
      </w:r>
    </w:p>
    <w:p w14:paraId="3D2A29A3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primary key (SurfID, Quiz),</w:t>
      </w:r>
    </w:p>
    <w:p w14:paraId="158C259D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CK_Quiz check (Quiz&gt;0),</w:t>
      </w:r>
    </w:p>
    <w:p w14:paraId="3C8BB1E1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CK_Weight check (Weight&gt;0),</w:t>
      </w:r>
    </w:p>
    <w:p w14:paraId="5633E745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constraint FK_SurfIDQ foreign key (SurfID) references Surfboards (SurfID)</w:t>
      </w:r>
    </w:p>
    <w:p w14:paraId="6BC607DD" w14:textId="203C1670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  <w:rtl/>
        </w:rPr>
      </w:pPr>
      <w:r w:rsidRPr="00202F9D">
        <w:rPr>
          <w:rFonts w:asciiTheme="minorBidi" w:hAnsiTheme="minorBidi" w:cstheme="minorBidi"/>
        </w:rPr>
        <w:t>)</w:t>
      </w:r>
    </w:p>
    <w:p w14:paraId="35F26D18" w14:textId="078D1135" w:rsidR="00F7412A" w:rsidRPr="006E3974" w:rsidRDefault="006E3974" w:rsidP="006E3974">
      <w:pPr>
        <w:pStyle w:val="ae"/>
        <w:spacing w:after="120" w:line="240" w:lineRule="auto"/>
        <w:ind w:left="360"/>
        <w:contextualSpacing w:val="0"/>
        <w:jc w:val="left"/>
        <w:rPr>
          <w:rFonts w:ascii="Tahoma" w:hAnsi="Tahoma"/>
          <w:rtl/>
        </w:rPr>
      </w:pPr>
      <w:r>
        <w:rPr>
          <w:rFonts w:ascii="Tahoma" w:hAnsi="Tahoma" w:hint="cs"/>
          <w:rtl/>
        </w:rPr>
        <w:t>אילוץ בדיקה על מזהה השאלון ועל משקל חייבים להיות חיוביים.</w:t>
      </w:r>
      <w:r>
        <w:rPr>
          <w:rFonts w:ascii="Tahoma" w:hAnsi="Tahoma"/>
          <w:rtl/>
        </w:rPr>
        <w:br/>
      </w:r>
      <w:r>
        <w:rPr>
          <w:rFonts w:ascii="Tahoma" w:hAnsi="Tahoma" w:hint="cs"/>
          <w:rtl/>
        </w:rPr>
        <w:t>אילוץ של יצירת מפתח זר בין טבלת השאלונים לבין טבלת הגלשנים. מפתח שנובע מישות חלשה.</w:t>
      </w:r>
    </w:p>
    <w:p w14:paraId="374B55A4" w14:textId="77777777" w:rsidR="00202F9D" w:rsidRPr="00202F9D" w:rsidRDefault="00202F9D" w:rsidP="00202F9D">
      <w:pPr>
        <w:pStyle w:val="ae"/>
        <w:spacing w:after="120"/>
        <w:ind w:left="360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drop table Quizzes</w:t>
      </w:r>
    </w:p>
    <w:p w14:paraId="602150F7" w14:textId="77777777" w:rsidR="00202F9D" w:rsidRPr="00202F9D" w:rsidRDefault="00202F9D" w:rsidP="00202F9D">
      <w:pPr>
        <w:pStyle w:val="ae"/>
        <w:spacing w:after="120"/>
        <w:ind w:left="360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drop table Details</w:t>
      </w:r>
    </w:p>
    <w:p w14:paraId="792BEC25" w14:textId="77777777" w:rsidR="00202F9D" w:rsidRPr="00202F9D" w:rsidRDefault="00202F9D" w:rsidP="00202F9D">
      <w:pPr>
        <w:pStyle w:val="ae"/>
        <w:spacing w:after="120"/>
        <w:ind w:left="360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drop table SkillLevels</w:t>
      </w:r>
    </w:p>
    <w:p w14:paraId="250F2E2C" w14:textId="77777777" w:rsidR="00202F9D" w:rsidRPr="00202F9D" w:rsidRDefault="00202F9D" w:rsidP="00202F9D">
      <w:pPr>
        <w:pStyle w:val="ae"/>
        <w:spacing w:after="120"/>
        <w:ind w:left="360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drop table Sizes</w:t>
      </w:r>
    </w:p>
    <w:p w14:paraId="526B02A8" w14:textId="77777777" w:rsidR="00202F9D" w:rsidRPr="00202F9D" w:rsidRDefault="00202F9D" w:rsidP="00202F9D">
      <w:pPr>
        <w:pStyle w:val="ae"/>
        <w:spacing w:after="120"/>
        <w:ind w:left="360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drop table Surfboards</w:t>
      </w:r>
    </w:p>
    <w:p w14:paraId="6E51DB78" w14:textId="77777777" w:rsidR="00202F9D" w:rsidRPr="00202F9D" w:rsidRDefault="00202F9D" w:rsidP="00202F9D">
      <w:pPr>
        <w:pStyle w:val="ae"/>
        <w:spacing w:after="120"/>
        <w:ind w:left="360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drop table Managers</w:t>
      </w:r>
    </w:p>
    <w:p w14:paraId="555D6EC6" w14:textId="77777777" w:rsidR="00202F9D" w:rsidRPr="00202F9D" w:rsidRDefault="00202F9D" w:rsidP="00202F9D">
      <w:pPr>
        <w:pStyle w:val="ae"/>
        <w:spacing w:after="120"/>
        <w:ind w:left="360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drop table Expertises</w:t>
      </w:r>
    </w:p>
    <w:p w14:paraId="7C6F7638" w14:textId="77777777" w:rsidR="00202F9D" w:rsidRPr="00202F9D" w:rsidRDefault="00202F9D" w:rsidP="00202F9D">
      <w:pPr>
        <w:pStyle w:val="ae"/>
        <w:spacing w:after="120"/>
        <w:ind w:left="360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drop table SurfboardBuilders</w:t>
      </w:r>
    </w:p>
    <w:p w14:paraId="5B174FCF" w14:textId="77777777" w:rsidR="00202F9D" w:rsidRPr="00202F9D" w:rsidRDefault="00202F9D" w:rsidP="00202F9D">
      <w:pPr>
        <w:pStyle w:val="ae"/>
        <w:spacing w:after="120"/>
        <w:ind w:left="360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drop table CreditCards</w:t>
      </w:r>
    </w:p>
    <w:p w14:paraId="285D8FA4" w14:textId="77777777" w:rsidR="00202F9D" w:rsidRPr="00202F9D" w:rsidRDefault="00202F9D" w:rsidP="00202F9D">
      <w:pPr>
        <w:pStyle w:val="ae"/>
        <w:spacing w:after="120"/>
        <w:ind w:left="360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drop table Orders</w:t>
      </w:r>
    </w:p>
    <w:p w14:paraId="285C5F72" w14:textId="77777777" w:rsidR="00202F9D" w:rsidRPr="00202F9D" w:rsidRDefault="00202F9D" w:rsidP="00202F9D">
      <w:pPr>
        <w:pStyle w:val="ae"/>
        <w:spacing w:after="120"/>
        <w:ind w:left="360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drop table Deliveries</w:t>
      </w:r>
    </w:p>
    <w:p w14:paraId="7AC65C39" w14:textId="77777777" w:rsidR="00202F9D" w:rsidRPr="00202F9D" w:rsidRDefault="00202F9D" w:rsidP="00202F9D">
      <w:pPr>
        <w:pStyle w:val="ae"/>
        <w:spacing w:after="120"/>
        <w:ind w:left="360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drop table Customers</w:t>
      </w:r>
    </w:p>
    <w:p w14:paraId="664E73C6" w14:textId="26CCDF4F" w:rsidR="00202F9D" w:rsidRDefault="00202F9D" w:rsidP="00202F9D">
      <w:pPr>
        <w:pStyle w:val="ae"/>
        <w:spacing w:after="120" w:line="240" w:lineRule="auto"/>
        <w:ind w:left="360"/>
        <w:contextualSpacing w:val="0"/>
        <w:jc w:val="right"/>
        <w:rPr>
          <w:rFonts w:asciiTheme="minorBidi" w:hAnsiTheme="minorBidi" w:cstheme="minorBidi"/>
          <w:rtl/>
        </w:rPr>
      </w:pPr>
      <w:r w:rsidRPr="00202F9D">
        <w:rPr>
          <w:rFonts w:asciiTheme="minorBidi" w:hAnsiTheme="minorBidi" w:cstheme="minorBidi"/>
        </w:rPr>
        <w:t>drop table Employees</w:t>
      </w:r>
    </w:p>
    <w:p w14:paraId="43D9E9E8" w14:textId="77777777" w:rsidR="006E3974" w:rsidRDefault="006E3974" w:rsidP="00194C6B">
      <w:pPr>
        <w:spacing w:after="120" w:line="240" w:lineRule="auto"/>
        <w:rPr>
          <w:rFonts w:asciiTheme="minorBidi" w:eastAsia="Times New Roman" w:hAnsiTheme="minorBidi" w:cstheme="minorBidi"/>
          <w:b/>
          <w:bCs/>
          <w:color w:val="4F81BD"/>
          <w:sz w:val="28"/>
          <w:szCs w:val="28"/>
          <w:rtl/>
        </w:rPr>
      </w:pPr>
    </w:p>
    <w:p w14:paraId="0D3093F1" w14:textId="77777777" w:rsidR="006E3974" w:rsidRDefault="006E3974" w:rsidP="00194C6B">
      <w:pPr>
        <w:spacing w:after="120" w:line="240" w:lineRule="auto"/>
        <w:rPr>
          <w:rFonts w:asciiTheme="minorBidi" w:eastAsia="Times New Roman" w:hAnsiTheme="minorBidi" w:cstheme="minorBidi"/>
          <w:b/>
          <w:bCs/>
          <w:color w:val="4F81BD"/>
          <w:sz w:val="28"/>
          <w:szCs w:val="28"/>
          <w:rtl/>
        </w:rPr>
      </w:pPr>
    </w:p>
    <w:p w14:paraId="21C1BBF7" w14:textId="77777777" w:rsidR="006E3974" w:rsidRDefault="006E3974" w:rsidP="00194C6B">
      <w:pPr>
        <w:spacing w:after="120" w:line="240" w:lineRule="auto"/>
        <w:rPr>
          <w:rFonts w:asciiTheme="minorBidi" w:eastAsia="Times New Roman" w:hAnsiTheme="minorBidi" w:cstheme="minorBidi"/>
          <w:b/>
          <w:bCs/>
          <w:color w:val="4F81BD"/>
          <w:sz w:val="28"/>
          <w:szCs w:val="28"/>
          <w:rtl/>
        </w:rPr>
      </w:pPr>
    </w:p>
    <w:p w14:paraId="1F643C2C" w14:textId="1BA8473D" w:rsidR="00202F9D" w:rsidRDefault="00E1793F" w:rsidP="00194C6B">
      <w:pPr>
        <w:spacing w:after="120" w:line="240" w:lineRule="auto"/>
        <w:rPr>
          <w:rFonts w:asciiTheme="minorBidi" w:eastAsia="Times New Roman" w:hAnsiTheme="minorBidi" w:cstheme="minorBidi"/>
          <w:b/>
          <w:bCs/>
          <w:color w:val="4F81BD"/>
          <w:sz w:val="28"/>
          <w:szCs w:val="28"/>
          <w:rtl/>
        </w:rPr>
      </w:pPr>
      <w:r w:rsidRPr="00836FEE">
        <w:rPr>
          <w:rFonts w:asciiTheme="minorBidi" w:eastAsia="Times New Roman" w:hAnsiTheme="minorBidi" w:cstheme="minorBidi"/>
          <w:b/>
          <w:bCs/>
          <w:color w:val="4F81BD"/>
          <w:sz w:val="28"/>
          <w:szCs w:val="28"/>
          <w:rtl/>
        </w:rPr>
        <w:lastRenderedPageBreak/>
        <w:t>הוספת אילוצי מרחב ערכים</w:t>
      </w:r>
    </w:p>
    <w:p w14:paraId="52A58495" w14:textId="77777777" w:rsidR="00194C6B" w:rsidRPr="00194C6B" w:rsidRDefault="00194C6B" w:rsidP="00194C6B">
      <w:pPr>
        <w:spacing w:after="120" w:line="240" w:lineRule="auto"/>
        <w:rPr>
          <w:rFonts w:asciiTheme="minorBidi" w:eastAsia="Times New Roman" w:hAnsiTheme="minorBidi" w:cstheme="minorBidi"/>
          <w:b/>
          <w:bCs/>
          <w:color w:val="4F81BD"/>
          <w:sz w:val="28"/>
          <w:szCs w:val="28"/>
          <w:rtl/>
        </w:rPr>
      </w:pPr>
    </w:p>
    <w:p w14:paraId="1B69677B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Deliveries drop CK_ShippingFee</w:t>
      </w:r>
    </w:p>
    <w:p w14:paraId="35B38B70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Deliveries add constraint CK_ShippingFee check (ShippingFee=30)</w:t>
      </w:r>
    </w:p>
    <w:p w14:paraId="6D8BA8D0" w14:textId="233D774B" w:rsidR="00EC7B48" w:rsidRPr="00202F9D" w:rsidRDefault="00EC7B48" w:rsidP="00EC7B48">
      <w:pPr>
        <w:spacing w:after="120" w:line="240" w:lineRule="auto"/>
        <w:rPr>
          <w:rFonts w:ascii="Tahoma" w:hAnsi="Tahoma"/>
          <w:rtl/>
        </w:rPr>
      </w:pPr>
      <w:r w:rsidRPr="00EC7B48">
        <w:rPr>
          <w:rFonts w:ascii="Tahoma" w:hAnsi="Tahoma"/>
          <w:rtl/>
        </w:rPr>
        <w:t>אילוץ על דמי המשלוח מכיוון שיצאנו מנקודת הנחה שדמי המשלוח קבועים בכל הזמנה ויהיו שווים 30.</w:t>
      </w:r>
    </w:p>
    <w:p w14:paraId="1CF12FBD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CreditCards drop constraint FK_Orders</w:t>
      </w:r>
    </w:p>
    <w:p w14:paraId="6BC12100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CreditCards add constraint FK_OrdersCC foreign key (OrderID) references Orders(OrderID)</w:t>
      </w:r>
    </w:p>
    <w:p w14:paraId="5AC54E42" w14:textId="46CF1190" w:rsidR="00EC7B48" w:rsidRPr="00202F9D" w:rsidRDefault="00EC7B48" w:rsidP="00EC7B48">
      <w:pPr>
        <w:spacing w:after="120" w:line="240" w:lineRule="auto"/>
        <w:jc w:val="left"/>
        <w:rPr>
          <w:rFonts w:ascii="Tahoma" w:hAnsi="Tahoma"/>
          <w:rtl/>
        </w:rPr>
      </w:pPr>
      <w:r w:rsidRPr="00EC7B48">
        <w:rPr>
          <w:rFonts w:ascii="Tahoma" w:hAnsi="Tahoma"/>
          <w:rtl/>
        </w:rPr>
        <w:t>התבצע שינוי שם לאילוץ</w:t>
      </w:r>
      <w:r>
        <w:rPr>
          <w:rFonts w:ascii="Tahoma" w:hAnsi="Tahoma" w:hint="cs"/>
          <w:rtl/>
        </w:rPr>
        <w:t xml:space="preserve"> על מנת שנבדיל בין המפתחות השונים</w:t>
      </w:r>
      <w:r w:rsidR="00D01B47">
        <w:rPr>
          <w:rFonts w:ascii="Tahoma" w:hAnsi="Tahoma" w:hint="cs"/>
          <w:rtl/>
        </w:rPr>
        <w:t xml:space="preserve"> שלקוחים מאותה טבלה</w:t>
      </w:r>
      <w:r>
        <w:rPr>
          <w:rFonts w:ascii="Tahoma" w:hAnsi="Tahoma" w:hint="cs"/>
          <w:rtl/>
        </w:rPr>
        <w:t xml:space="preserve"> בטבלאות שונות.</w:t>
      </w:r>
    </w:p>
    <w:p w14:paraId="50A7969B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Surfboards add constraint CK_Base check (Base in ('Shorboard','Fish','Log','Mid-length','Step Up','Step Down'))</w:t>
      </w:r>
    </w:p>
    <w:p w14:paraId="425F4BAA" w14:textId="0C0DA0DB" w:rsidR="00EC7B48" w:rsidRPr="00202F9D" w:rsidRDefault="00EC7B48" w:rsidP="00EC7B48">
      <w:pPr>
        <w:spacing w:after="120" w:line="240" w:lineRule="auto"/>
        <w:jc w:val="left"/>
        <w:rPr>
          <w:rFonts w:ascii="Tahoma" w:hAnsi="Tahoma"/>
          <w:rtl/>
        </w:rPr>
      </w:pPr>
      <w:r>
        <w:rPr>
          <w:rFonts w:ascii="Tahoma" w:hAnsi="Tahoma" w:hint="cs"/>
          <w:rtl/>
        </w:rPr>
        <w:t>הכנסת ערכים בהתאם לאפשרויות באתר</w:t>
      </w:r>
      <w:r w:rsidR="00D01B47">
        <w:rPr>
          <w:rFonts w:ascii="Tahoma" w:hAnsi="Tahoma" w:hint="cs"/>
          <w:rtl/>
        </w:rPr>
        <w:t xml:space="preserve"> לשמירה על פורמט תקין בבניית המוצר.</w:t>
      </w:r>
    </w:p>
    <w:p w14:paraId="48499CF0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Surfboards add constraint CK_TailShape check (TailShape in ('Squash','Round','Fish','Swallow','Moon','Shapers Choice'))</w:t>
      </w:r>
    </w:p>
    <w:p w14:paraId="6B07B802" w14:textId="1B85D512" w:rsidR="00EC7B48" w:rsidRPr="00202F9D" w:rsidRDefault="00EC7B48" w:rsidP="00EC7B48">
      <w:pPr>
        <w:spacing w:after="120" w:line="240" w:lineRule="auto"/>
        <w:jc w:val="left"/>
        <w:rPr>
          <w:rFonts w:ascii="Tahoma" w:hAnsi="Tahoma"/>
          <w:rtl/>
        </w:rPr>
      </w:pPr>
      <w:r>
        <w:rPr>
          <w:rFonts w:ascii="Tahoma" w:hAnsi="Tahoma" w:hint="cs"/>
          <w:rtl/>
        </w:rPr>
        <w:t>הכנסת ערכים בהתאם לאפשרויות באתר</w:t>
      </w:r>
      <w:r w:rsidR="00D01B47">
        <w:rPr>
          <w:rFonts w:ascii="Tahoma" w:hAnsi="Tahoma" w:hint="cs"/>
          <w:rtl/>
        </w:rPr>
        <w:t xml:space="preserve"> לשמירה על פורמט תקין בבניית המוצר</w:t>
      </w:r>
      <w:r>
        <w:rPr>
          <w:rFonts w:ascii="Tahoma" w:hAnsi="Tahoma" w:hint="cs"/>
          <w:rtl/>
        </w:rPr>
        <w:t>.</w:t>
      </w:r>
    </w:p>
    <w:p w14:paraId="4B167ADA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Surfboards add constraint CK_Volume check (Volume between 14.66 and 22.66)</w:t>
      </w:r>
    </w:p>
    <w:p w14:paraId="5E36B2B9" w14:textId="12AAE1C0" w:rsidR="00EC7B48" w:rsidRPr="00202F9D" w:rsidRDefault="00EC7B48" w:rsidP="00EC7B48">
      <w:pPr>
        <w:spacing w:after="120" w:line="240" w:lineRule="auto"/>
        <w:jc w:val="left"/>
        <w:rPr>
          <w:rFonts w:ascii="Tahoma" w:hAnsi="Tahoma"/>
        </w:rPr>
      </w:pPr>
      <w:r>
        <w:rPr>
          <w:rFonts w:ascii="Tahoma" w:hAnsi="Tahoma" w:hint="cs"/>
          <w:rtl/>
        </w:rPr>
        <w:t>הכנסת ערכים בהתאם לאפשרויות באתר</w:t>
      </w:r>
      <w:r w:rsidR="00D01B47">
        <w:rPr>
          <w:rFonts w:ascii="Tahoma" w:hAnsi="Tahoma" w:hint="cs"/>
          <w:rtl/>
        </w:rPr>
        <w:t xml:space="preserve"> לשמירה על פורמט תקין בבניית המוצר</w:t>
      </w:r>
      <w:r>
        <w:rPr>
          <w:rFonts w:ascii="Tahoma" w:hAnsi="Tahoma" w:hint="cs"/>
          <w:rtl/>
        </w:rPr>
        <w:t>.</w:t>
      </w:r>
    </w:p>
    <w:p w14:paraId="3873EAF7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Surfboards add constraint CK_Rocker check (Rocker in ('Continuous','Staged','Shapers Choice'))</w:t>
      </w:r>
    </w:p>
    <w:p w14:paraId="02CD5144" w14:textId="532D00AB" w:rsidR="00EC7B48" w:rsidRPr="00202F9D" w:rsidRDefault="00EC7B48" w:rsidP="00EC7B48">
      <w:pPr>
        <w:spacing w:after="120" w:line="240" w:lineRule="auto"/>
        <w:jc w:val="left"/>
        <w:rPr>
          <w:rFonts w:ascii="Tahoma" w:hAnsi="Tahoma"/>
          <w:rtl/>
        </w:rPr>
      </w:pPr>
      <w:r>
        <w:rPr>
          <w:rFonts w:ascii="Tahoma" w:hAnsi="Tahoma" w:hint="cs"/>
          <w:rtl/>
        </w:rPr>
        <w:t>הכנסת ערכים בהתאם לאפשרויות באתר</w:t>
      </w:r>
      <w:r w:rsidR="00D01B47">
        <w:rPr>
          <w:rFonts w:ascii="Tahoma" w:hAnsi="Tahoma" w:hint="cs"/>
          <w:rtl/>
        </w:rPr>
        <w:t xml:space="preserve"> לשמירה על פורמט תקין בבניית המוצר</w:t>
      </w:r>
      <w:r>
        <w:rPr>
          <w:rFonts w:ascii="Tahoma" w:hAnsi="Tahoma" w:hint="cs"/>
          <w:rtl/>
        </w:rPr>
        <w:t>.</w:t>
      </w:r>
    </w:p>
    <w:p w14:paraId="5209E38A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Surfboards add constraint CK_NoseRocker check (NoseRocker in ('More','Standard','Less','Shapers Choice'))</w:t>
      </w:r>
    </w:p>
    <w:p w14:paraId="2230EC02" w14:textId="37764D05" w:rsidR="00EC7B48" w:rsidRPr="00202F9D" w:rsidRDefault="00EC7B48" w:rsidP="00EC7B48">
      <w:pPr>
        <w:spacing w:after="120" w:line="240" w:lineRule="auto"/>
        <w:jc w:val="left"/>
        <w:rPr>
          <w:rFonts w:ascii="Tahoma" w:hAnsi="Tahoma"/>
        </w:rPr>
      </w:pPr>
      <w:r>
        <w:rPr>
          <w:rFonts w:ascii="Tahoma" w:hAnsi="Tahoma" w:hint="cs"/>
          <w:rtl/>
        </w:rPr>
        <w:t>הכנסת ערכים בהתאם לאפשרויות באתר</w:t>
      </w:r>
      <w:r w:rsidR="00D01B47">
        <w:rPr>
          <w:rFonts w:ascii="Tahoma" w:hAnsi="Tahoma" w:hint="cs"/>
          <w:rtl/>
        </w:rPr>
        <w:t xml:space="preserve"> לשמירה על פורמט תקין בבניית המוצר</w:t>
      </w:r>
      <w:r>
        <w:rPr>
          <w:rFonts w:ascii="Tahoma" w:hAnsi="Tahoma" w:hint="cs"/>
          <w:rtl/>
        </w:rPr>
        <w:t>.</w:t>
      </w:r>
    </w:p>
    <w:p w14:paraId="606B0EDB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Surfboards add constraint CK_TailRocker check (TailRocker in ('More','Standard','Less','Shapers Choice'))</w:t>
      </w:r>
    </w:p>
    <w:p w14:paraId="232B55B0" w14:textId="48C49CF6" w:rsidR="00EC7B48" w:rsidRPr="00202F9D" w:rsidRDefault="00EC7B48" w:rsidP="00EC7B48">
      <w:pPr>
        <w:spacing w:after="120" w:line="240" w:lineRule="auto"/>
        <w:jc w:val="left"/>
        <w:rPr>
          <w:rFonts w:ascii="Tahoma" w:hAnsi="Tahoma"/>
        </w:rPr>
      </w:pPr>
      <w:r>
        <w:rPr>
          <w:rFonts w:ascii="Tahoma" w:hAnsi="Tahoma" w:hint="cs"/>
          <w:rtl/>
        </w:rPr>
        <w:t>הכנסת ערכים בהתאם לאפשרויות באתר</w:t>
      </w:r>
      <w:r w:rsidR="00D01B47">
        <w:rPr>
          <w:rFonts w:ascii="Tahoma" w:hAnsi="Tahoma" w:hint="cs"/>
          <w:rtl/>
        </w:rPr>
        <w:t xml:space="preserve"> לשמירה על פורמט תקין בבניית המוצר</w:t>
      </w:r>
      <w:r>
        <w:rPr>
          <w:rFonts w:ascii="Tahoma" w:hAnsi="Tahoma" w:hint="cs"/>
          <w:rtl/>
        </w:rPr>
        <w:t>.</w:t>
      </w:r>
    </w:p>
    <w:p w14:paraId="0625CCB7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Surfboards add constraint CK_Bottom check (Bottom in ('Single Concave','Double Concave','Vee','Channel','Hull','Shapers Choice'))</w:t>
      </w:r>
    </w:p>
    <w:p w14:paraId="6F5D0593" w14:textId="0B54545E" w:rsidR="00EC7B48" w:rsidRPr="00202F9D" w:rsidRDefault="00EC7B48" w:rsidP="00EC7B48">
      <w:pPr>
        <w:spacing w:after="120" w:line="240" w:lineRule="auto"/>
        <w:jc w:val="left"/>
        <w:rPr>
          <w:rFonts w:ascii="Tahoma" w:hAnsi="Tahoma"/>
        </w:rPr>
      </w:pPr>
      <w:r>
        <w:rPr>
          <w:rFonts w:ascii="Tahoma" w:hAnsi="Tahoma" w:hint="cs"/>
          <w:rtl/>
        </w:rPr>
        <w:t>הכנסת ערכים בהתאם לאפשרויות באתר</w:t>
      </w:r>
      <w:r w:rsidR="00D01B47">
        <w:rPr>
          <w:rFonts w:ascii="Tahoma" w:hAnsi="Tahoma" w:hint="cs"/>
          <w:rtl/>
        </w:rPr>
        <w:t xml:space="preserve"> לשמירה על פורמט תקין בבניית המוצר</w:t>
      </w:r>
      <w:r>
        <w:rPr>
          <w:rFonts w:ascii="Tahoma" w:hAnsi="Tahoma" w:hint="cs"/>
          <w:rtl/>
        </w:rPr>
        <w:t>.</w:t>
      </w:r>
    </w:p>
    <w:p w14:paraId="732B4432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Surfboards add constraint CK_Rails check (Rails in ('Soft','Medium','Hard','Shapers Choice'))</w:t>
      </w:r>
    </w:p>
    <w:p w14:paraId="0B0E4650" w14:textId="430F0C5B" w:rsidR="00EC7B48" w:rsidRPr="00202F9D" w:rsidRDefault="00EC7B48" w:rsidP="00EC7B48">
      <w:pPr>
        <w:spacing w:after="120" w:line="240" w:lineRule="auto"/>
        <w:jc w:val="left"/>
        <w:rPr>
          <w:rFonts w:ascii="Tahoma" w:hAnsi="Tahoma"/>
        </w:rPr>
      </w:pPr>
      <w:r>
        <w:rPr>
          <w:rFonts w:ascii="Tahoma" w:hAnsi="Tahoma" w:hint="cs"/>
          <w:rtl/>
        </w:rPr>
        <w:t>הכנסת ערכים בהתאם לאפשרויות באתר</w:t>
      </w:r>
      <w:r w:rsidR="00D01B47">
        <w:rPr>
          <w:rFonts w:ascii="Tahoma" w:hAnsi="Tahoma" w:hint="cs"/>
          <w:rtl/>
        </w:rPr>
        <w:t xml:space="preserve"> לשמירה על פורמט תקין בבניית המוצר</w:t>
      </w:r>
      <w:r>
        <w:rPr>
          <w:rFonts w:ascii="Tahoma" w:hAnsi="Tahoma" w:hint="cs"/>
          <w:rtl/>
        </w:rPr>
        <w:t>.</w:t>
      </w:r>
    </w:p>
    <w:p w14:paraId="5DE42973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Surfboards add constraint CK_Fins check (Fins in ('Single','Twin','Thruster','Quad','5-fin','Shapers Choice'))</w:t>
      </w:r>
    </w:p>
    <w:p w14:paraId="2623A44C" w14:textId="1713F60D" w:rsidR="00EC7B48" w:rsidRPr="00202F9D" w:rsidRDefault="00EC7B48" w:rsidP="00EC7B48">
      <w:pPr>
        <w:spacing w:after="120" w:line="240" w:lineRule="auto"/>
        <w:jc w:val="left"/>
        <w:rPr>
          <w:rFonts w:ascii="Tahoma" w:hAnsi="Tahoma"/>
        </w:rPr>
      </w:pPr>
      <w:r>
        <w:rPr>
          <w:rFonts w:ascii="Tahoma" w:hAnsi="Tahoma" w:hint="cs"/>
          <w:rtl/>
        </w:rPr>
        <w:t>הכנסת ערכים בהתאם לאפשרויות באתר</w:t>
      </w:r>
      <w:r w:rsidR="00D01B47">
        <w:rPr>
          <w:rFonts w:ascii="Tahoma" w:hAnsi="Tahoma" w:hint="cs"/>
          <w:rtl/>
        </w:rPr>
        <w:t xml:space="preserve"> לשמירה על פורמט תקין בבניית המוצר</w:t>
      </w:r>
      <w:r>
        <w:rPr>
          <w:rFonts w:ascii="Tahoma" w:hAnsi="Tahoma" w:hint="cs"/>
          <w:rtl/>
        </w:rPr>
        <w:t>.</w:t>
      </w:r>
    </w:p>
    <w:p w14:paraId="15170137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lastRenderedPageBreak/>
        <w:t>alter table Surfboards add constraint CK_FinType check (FinType in ('FCS','Futures','Shapers Choice'))</w:t>
      </w:r>
    </w:p>
    <w:p w14:paraId="657B44B9" w14:textId="02F5B773" w:rsidR="00EC7B48" w:rsidRPr="00202F9D" w:rsidRDefault="00EC7B48" w:rsidP="00EC7B48">
      <w:pPr>
        <w:spacing w:after="120" w:line="240" w:lineRule="auto"/>
        <w:jc w:val="left"/>
        <w:rPr>
          <w:rFonts w:ascii="Tahoma" w:hAnsi="Tahoma"/>
        </w:rPr>
      </w:pPr>
      <w:r>
        <w:rPr>
          <w:rFonts w:ascii="Tahoma" w:hAnsi="Tahoma" w:hint="cs"/>
          <w:rtl/>
        </w:rPr>
        <w:t>הכנסת ערכים בהתאם לאפשרויות באתר</w:t>
      </w:r>
      <w:r w:rsidR="00D01B47">
        <w:rPr>
          <w:rFonts w:ascii="Tahoma" w:hAnsi="Tahoma" w:hint="cs"/>
          <w:rtl/>
        </w:rPr>
        <w:t xml:space="preserve"> לשמירה על פורמט תקין בבניית המוצר</w:t>
      </w:r>
      <w:r>
        <w:rPr>
          <w:rFonts w:ascii="Tahoma" w:hAnsi="Tahoma" w:hint="cs"/>
          <w:rtl/>
        </w:rPr>
        <w:t>.</w:t>
      </w:r>
    </w:p>
    <w:p w14:paraId="2E9645B1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Surfboards add constraint CK_Material check (Material in ('PU','EPS','Shapers Choice'))</w:t>
      </w:r>
    </w:p>
    <w:p w14:paraId="14C82258" w14:textId="2CD975DF" w:rsidR="00EC7B48" w:rsidRPr="00202F9D" w:rsidRDefault="00EC7B48" w:rsidP="00EC7B48">
      <w:pPr>
        <w:spacing w:after="120" w:line="240" w:lineRule="auto"/>
        <w:jc w:val="left"/>
        <w:rPr>
          <w:rFonts w:ascii="Tahoma" w:hAnsi="Tahoma"/>
          <w:rtl/>
        </w:rPr>
      </w:pPr>
      <w:r>
        <w:rPr>
          <w:rFonts w:ascii="Tahoma" w:hAnsi="Tahoma" w:hint="cs"/>
          <w:rtl/>
        </w:rPr>
        <w:t>הכנסת ערכים בהתאם לאפשרויות באתר</w:t>
      </w:r>
      <w:r w:rsidR="00D01B47">
        <w:rPr>
          <w:rFonts w:ascii="Tahoma" w:hAnsi="Tahoma" w:hint="cs"/>
          <w:rtl/>
        </w:rPr>
        <w:t xml:space="preserve"> לשמירה על פורמט תקין בבניית המוצר</w:t>
      </w:r>
      <w:r>
        <w:rPr>
          <w:rFonts w:ascii="Tahoma" w:hAnsi="Tahoma" w:hint="cs"/>
          <w:rtl/>
        </w:rPr>
        <w:t>.</w:t>
      </w:r>
    </w:p>
    <w:p w14:paraId="0164AD6F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Sizes add constraint CK_BoardHeight check (BoardHeight between 4 and 8)</w:t>
      </w:r>
    </w:p>
    <w:p w14:paraId="2A751E7A" w14:textId="6520FA27" w:rsidR="00EC7B48" w:rsidRPr="00202F9D" w:rsidRDefault="00EC7B48" w:rsidP="00EC7B48">
      <w:pPr>
        <w:spacing w:after="120" w:line="240" w:lineRule="auto"/>
        <w:jc w:val="left"/>
        <w:rPr>
          <w:rFonts w:ascii="Tahoma" w:hAnsi="Tahoma"/>
        </w:rPr>
      </w:pPr>
      <w:r>
        <w:rPr>
          <w:rFonts w:ascii="Tahoma" w:hAnsi="Tahoma" w:hint="cs"/>
          <w:rtl/>
        </w:rPr>
        <w:t>הכנסת ערכים בהתאם לאפשרויות באתר</w:t>
      </w:r>
      <w:r w:rsidR="00D01B47">
        <w:rPr>
          <w:rFonts w:ascii="Tahoma" w:hAnsi="Tahoma" w:hint="cs"/>
          <w:rtl/>
        </w:rPr>
        <w:t xml:space="preserve"> לשמירה על פורמט תקין בבניית המוצר</w:t>
      </w:r>
      <w:r>
        <w:rPr>
          <w:rFonts w:ascii="Tahoma" w:hAnsi="Tahoma" w:hint="cs"/>
          <w:rtl/>
        </w:rPr>
        <w:t>.</w:t>
      </w:r>
    </w:p>
    <w:p w14:paraId="0E5E3519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Sizes add constraint CK_BoardWidth check (BoardWidth between 17.01 and 22.99)</w:t>
      </w:r>
    </w:p>
    <w:p w14:paraId="333122B0" w14:textId="7DD6A597" w:rsidR="00EC7B48" w:rsidRPr="00202F9D" w:rsidRDefault="00EC7B48" w:rsidP="00EC7B48">
      <w:pPr>
        <w:spacing w:after="120" w:line="240" w:lineRule="auto"/>
        <w:jc w:val="left"/>
        <w:rPr>
          <w:rFonts w:ascii="Tahoma" w:hAnsi="Tahoma"/>
        </w:rPr>
      </w:pPr>
      <w:r>
        <w:rPr>
          <w:rFonts w:ascii="Tahoma" w:hAnsi="Tahoma" w:hint="cs"/>
          <w:rtl/>
        </w:rPr>
        <w:t>הכנסת ערכים בהתאם לאפשרויות באתר</w:t>
      </w:r>
      <w:r w:rsidR="00D01B47">
        <w:rPr>
          <w:rFonts w:ascii="Tahoma" w:hAnsi="Tahoma" w:hint="cs"/>
          <w:rtl/>
        </w:rPr>
        <w:t xml:space="preserve"> לשמירה על פורמט תקין בבניית המוצר</w:t>
      </w:r>
      <w:r>
        <w:rPr>
          <w:rFonts w:ascii="Tahoma" w:hAnsi="Tahoma" w:hint="cs"/>
          <w:rtl/>
        </w:rPr>
        <w:t>.</w:t>
      </w:r>
    </w:p>
    <w:p w14:paraId="4F27B548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Sizes add constraint CK_BoardThickness check (BoardThickness between 1.75 and 3.5)</w:t>
      </w:r>
    </w:p>
    <w:p w14:paraId="5E695041" w14:textId="234763B7" w:rsidR="00EC7B48" w:rsidRPr="00202F9D" w:rsidRDefault="00EC7B48" w:rsidP="00EC7B48">
      <w:pPr>
        <w:spacing w:after="120" w:line="240" w:lineRule="auto"/>
        <w:jc w:val="left"/>
        <w:rPr>
          <w:rFonts w:ascii="Tahoma" w:hAnsi="Tahoma"/>
        </w:rPr>
      </w:pPr>
      <w:r>
        <w:rPr>
          <w:rFonts w:ascii="Tahoma" w:hAnsi="Tahoma" w:hint="cs"/>
          <w:rtl/>
        </w:rPr>
        <w:t>הכנסת ערכים בהתאם לאפשרויות באתר</w:t>
      </w:r>
      <w:r w:rsidR="00D01B47">
        <w:rPr>
          <w:rFonts w:ascii="Tahoma" w:hAnsi="Tahoma" w:hint="cs"/>
          <w:rtl/>
        </w:rPr>
        <w:t xml:space="preserve"> לשמירה על פורמט תקין בבניית המוצר</w:t>
      </w:r>
      <w:r>
        <w:rPr>
          <w:rFonts w:ascii="Tahoma" w:hAnsi="Tahoma" w:hint="cs"/>
          <w:rtl/>
        </w:rPr>
        <w:t>.</w:t>
      </w:r>
    </w:p>
    <w:p w14:paraId="44FDD23D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Details add constraint CK_SkillLevelD check ([Skill Level] in ('Intermediate','Advanced','Expert', 'Elite'))</w:t>
      </w:r>
    </w:p>
    <w:p w14:paraId="3CCC5805" w14:textId="34A48298" w:rsidR="00EC7B48" w:rsidRPr="00202F9D" w:rsidRDefault="00EC7B48" w:rsidP="00EC7B48">
      <w:pPr>
        <w:spacing w:after="120" w:line="240" w:lineRule="auto"/>
        <w:jc w:val="left"/>
        <w:rPr>
          <w:rFonts w:ascii="Tahoma" w:hAnsi="Tahoma"/>
        </w:rPr>
      </w:pPr>
      <w:r>
        <w:rPr>
          <w:rFonts w:ascii="Tahoma" w:hAnsi="Tahoma" w:hint="cs"/>
          <w:rtl/>
        </w:rPr>
        <w:t>הכנסת ערכים בהתאם לאפשרויות באתר</w:t>
      </w:r>
      <w:r w:rsidR="00D01B47">
        <w:rPr>
          <w:rFonts w:ascii="Tahoma" w:hAnsi="Tahoma" w:hint="cs"/>
          <w:rtl/>
        </w:rPr>
        <w:t xml:space="preserve"> לשמירה על פורמט תקין בבניית המוצר</w:t>
      </w:r>
      <w:r>
        <w:rPr>
          <w:rFonts w:ascii="Tahoma" w:hAnsi="Tahoma" w:hint="cs"/>
          <w:rtl/>
        </w:rPr>
        <w:t>.</w:t>
      </w:r>
    </w:p>
    <w:p w14:paraId="58774B72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Details add constraint CK_Waves check (Waves in ('Small(1-3 foot faces)','Fun(3-5 foot faces)','Punchy(5-8 foot faces)', 'Heavy(8-10+ foot faces)', 'A bit of everything'))</w:t>
      </w:r>
    </w:p>
    <w:p w14:paraId="08BA39A2" w14:textId="08247EF6" w:rsidR="00EC7B48" w:rsidRPr="00202F9D" w:rsidRDefault="00EC7B48" w:rsidP="00EC7B48">
      <w:pPr>
        <w:spacing w:after="120" w:line="240" w:lineRule="auto"/>
        <w:jc w:val="left"/>
        <w:rPr>
          <w:rFonts w:ascii="Tahoma" w:hAnsi="Tahoma"/>
        </w:rPr>
      </w:pPr>
      <w:r>
        <w:rPr>
          <w:rFonts w:ascii="Tahoma" w:hAnsi="Tahoma" w:hint="cs"/>
          <w:rtl/>
        </w:rPr>
        <w:t>הכנסת ערכים בהתאם לאפשרויות באתר</w:t>
      </w:r>
      <w:r w:rsidR="00D01B47">
        <w:rPr>
          <w:rFonts w:ascii="Tahoma" w:hAnsi="Tahoma" w:hint="cs"/>
          <w:rtl/>
        </w:rPr>
        <w:t xml:space="preserve"> לשמירה על פורמט תקין בבניית המוצר</w:t>
      </w:r>
      <w:r>
        <w:rPr>
          <w:rFonts w:ascii="Tahoma" w:hAnsi="Tahoma" w:hint="cs"/>
          <w:rtl/>
        </w:rPr>
        <w:t>.</w:t>
      </w:r>
    </w:p>
    <w:p w14:paraId="739633B8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Details add constraint CK_WeightD check (Weight&gt;0)</w:t>
      </w:r>
    </w:p>
    <w:p w14:paraId="46E0D1F0" w14:textId="65646E3F" w:rsidR="00EC7B48" w:rsidRPr="00202F9D" w:rsidRDefault="00EC7B48" w:rsidP="00EC7B48">
      <w:pPr>
        <w:spacing w:after="120" w:line="240" w:lineRule="auto"/>
        <w:jc w:val="left"/>
        <w:rPr>
          <w:rFonts w:ascii="Tahoma" w:hAnsi="Tahoma"/>
          <w:rtl/>
        </w:rPr>
      </w:pPr>
      <w:r>
        <w:rPr>
          <w:rFonts w:ascii="Tahoma" w:hAnsi="Tahoma" w:hint="cs"/>
          <w:rtl/>
        </w:rPr>
        <w:t>משקל חייב להיות חיובי.</w:t>
      </w:r>
    </w:p>
    <w:p w14:paraId="644B1BD8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Details drop CK_SkillLevelD</w:t>
      </w:r>
    </w:p>
    <w:p w14:paraId="2F5B0CB8" w14:textId="1E9144DA" w:rsidR="00D01B47" w:rsidRPr="00202F9D" w:rsidRDefault="00D01B47" w:rsidP="00D01B47">
      <w:pPr>
        <w:spacing w:after="120" w:line="240" w:lineRule="auto"/>
        <w:jc w:val="left"/>
        <w:rPr>
          <w:rFonts w:ascii="Tahoma" w:hAnsi="Tahoma"/>
          <w:rtl/>
        </w:rPr>
      </w:pPr>
      <w:r>
        <w:rPr>
          <w:rFonts w:ascii="Tahoma" w:hAnsi="Tahoma" w:hint="cs"/>
          <w:rtl/>
        </w:rPr>
        <w:t xml:space="preserve">ביצענו </w:t>
      </w:r>
      <w:r>
        <w:rPr>
          <w:rFonts w:ascii="Tahoma" w:hAnsi="Tahoma"/>
        </w:rPr>
        <w:t>DROP</w:t>
      </w:r>
      <w:r>
        <w:rPr>
          <w:rFonts w:ascii="Tahoma" w:hAnsi="Tahoma" w:hint="cs"/>
          <w:rtl/>
        </w:rPr>
        <w:t xml:space="preserve"> על האילוץ מכיוון שנבנתה טבלת חיפוש והוספנו מפתח זר.</w:t>
      </w:r>
    </w:p>
    <w:p w14:paraId="41A45BE5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Quizzes add constraint CK_SkillLevelQ check ([Skill Level] in ('Intermediate','Advanced','Expert', 'Elite'))</w:t>
      </w:r>
    </w:p>
    <w:p w14:paraId="6051C120" w14:textId="0AE0F354" w:rsidR="00D01B47" w:rsidRPr="00202F9D" w:rsidRDefault="00D01B47" w:rsidP="00D01B47">
      <w:pPr>
        <w:spacing w:after="120" w:line="240" w:lineRule="auto"/>
        <w:jc w:val="left"/>
        <w:rPr>
          <w:rFonts w:ascii="Tahoma" w:hAnsi="Tahoma"/>
        </w:rPr>
      </w:pPr>
      <w:r>
        <w:rPr>
          <w:rFonts w:ascii="Tahoma" w:hAnsi="Tahoma" w:hint="cs"/>
          <w:rtl/>
        </w:rPr>
        <w:t>הכנסת ערכים בהתאם לאפשרויות באתר לשמירה על פורמט תקין בבניית המוצר.</w:t>
      </w:r>
    </w:p>
    <w:p w14:paraId="5966280C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Quizzes drop CK_SkillLevelQ</w:t>
      </w:r>
    </w:p>
    <w:p w14:paraId="011348AC" w14:textId="7CDCEFF9" w:rsidR="00D01B47" w:rsidRPr="00202F9D" w:rsidRDefault="00D01B47" w:rsidP="00D01B47">
      <w:pPr>
        <w:spacing w:after="120" w:line="240" w:lineRule="auto"/>
        <w:jc w:val="left"/>
        <w:rPr>
          <w:rFonts w:ascii="Tahoma" w:hAnsi="Tahoma"/>
        </w:rPr>
      </w:pPr>
      <w:r>
        <w:rPr>
          <w:rFonts w:ascii="Tahoma" w:hAnsi="Tahoma" w:hint="cs"/>
          <w:rtl/>
        </w:rPr>
        <w:t xml:space="preserve">ביצענו </w:t>
      </w:r>
      <w:r>
        <w:rPr>
          <w:rFonts w:ascii="Tahoma" w:hAnsi="Tahoma"/>
        </w:rPr>
        <w:t>DROP</w:t>
      </w:r>
      <w:r>
        <w:rPr>
          <w:rFonts w:ascii="Tahoma" w:hAnsi="Tahoma" w:hint="cs"/>
          <w:rtl/>
        </w:rPr>
        <w:t xml:space="preserve"> על האילוץ מכיוון שנבנתה טבלת חיפוש והוספנו מפתח זר.</w:t>
      </w:r>
    </w:p>
    <w:p w14:paraId="21F796F3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create table SkillLevels</w:t>
      </w:r>
    </w:p>
    <w:p w14:paraId="3266AB57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(</w:t>
      </w:r>
    </w:p>
    <w:p w14:paraId="27C7F1E3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[Skill Level] varchar(15) not null primary key)</w:t>
      </w:r>
    </w:p>
    <w:p w14:paraId="3C975DAB" w14:textId="6B682CE2" w:rsidR="00202F9D" w:rsidRPr="00202F9D" w:rsidRDefault="00D01B47" w:rsidP="00D01B47">
      <w:pPr>
        <w:spacing w:after="120" w:line="240" w:lineRule="auto"/>
        <w:jc w:val="left"/>
        <w:rPr>
          <w:rFonts w:ascii="Tahoma" w:hAnsi="Tahoma"/>
          <w:rtl/>
        </w:rPr>
      </w:pPr>
      <w:r>
        <w:rPr>
          <w:rFonts w:ascii="Tahoma" w:hAnsi="Tahoma" w:hint="cs"/>
          <w:rtl/>
        </w:rPr>
        <w:t>יצירת טבלת חיפוש מתוך הנחה שרמות הגולש הן קבועות ויכולות להיבחר מאופציות ספציפיות.</w:t>
      </w:r>
    </w:p>
    <w:p w14:paraId="15F1388C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insert SkillLevels ([Skill Level])</w:t>
      </w:r>
    </w:p>
    <w:p w14:paraId="62131B03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values ('Intermediate'),('Advanced'),('Expert'),('Elite')</w:t>
      </w:r>
    </w:p>
    <w:p w14:paraId="12003F39" w14:textId="306AE649" w:rsidR="00202F9D" w:rsidRPr="00202F9D" w:rsidRDefault="00D01B47" w:rsidP="00D01B47">
      <w:pPr>
        <w:spacing w:after="120" w:line="240" w:lineRule="auto"/>
        <w:jc w:val="left"/>
        <w:rPr>
          <w:rFonts w:ascii="Tahoma" w:hAnsi="Tahoma"/>
        </w:rPr>
      </w:pPr>
      <w:r>
        <w:rPr>
          <w:rFonts w:ascii="Tahoma" w:hAnsi="Tahoma" w:hint="cs"/>
          <w:rtl/>
        </w:rPr>
        <w:t>הכנסת ערכים לטבלת החיפוש</w:t>
      </w:r>
      <w:r w:rsidR="00196DEA">
        <w:rPr>
          <w:rFonts w:ascii="Tahoma" w:hAnsi="Tahoma" w:hint="cs"/>
          <w:rtl/>
        </w:rPr>
        <w:t xml:space="preserve"> בהתאם לאפשרויות באתר לשמירה על פורמט תקין בבניית המוצר.</w:t>
      </w:r>
    </w:p>
    <w:p w14:paraId="2E862E39" w14:textId="77777777" w:rsid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lastRenderedPageBreak/>
        <w:t>alter table Quizzes add constraint FK_SkillLevel foreign key ([Skill Level]) references SkillLevels ([Skill Level])</w:t>
      </w:r>
    </w:p>
    <w:p w14:paraId="029D4870" w14:textId="3FE413B7" w:rsidR="00196DEA" w:rsidRPr="00202F9D" w:rsidRDefault="00196DEA" w:rsidP="00196DEA">
      <w:pPr>
        <w:spacing w:after="120" w:line="240" w:lineRule="auto"/>
        <w:jc w:val="left"/>
        <w:rPr>
          <w:rFonts w:ascii="Tahoma" w:hAnsi="Tahoma"/>
          <w:rtl/>
        </w:rPr>
      </w:pPr>
      <w:r>
        <w:rPr>
          <w:rFonts w:ascii="Tahoma" w:hAnsi="Tahoma" w:hint="cs"/>
          <w:rtl/>
        </w:rPr>
        <w:t>קישור הטבלה במפתח זר לטבלת החיפוש.</w:t>
      </w:r>
    </w:p>
    <w:p w14:paraId="6CA8033E" w14:textId="77777777" w:rsidR="00202F9D" w:rsidRPr="00202F9D" w:rsidRDefault="00202F9D" w:rsidP="00202F9D">
      <w:pPr>
        <w:spacing w:after="120" w:line="240" w:lineRule="auto"/>
        <w:jc w:val="right"/>
        <w:rPr>
          <w:rFonts w:asciiTheme="minorBidi" w:hAnsiTheme="minorBidi" w:cstheme="minorBidi"/>
        </w:rPr>
      </w:pPr>
      <w:r w:rsidRPr="00202F9D">
        <w:rPr>
          <w:rFonts w:asciiTheme="minorBidi" w:hAnsiTheme="minorBidi" w:cstheme="minorBidi"/>
        </w:rPr>
        <w:t>alter table Details add constraint FK_SkillLevelD foreign key ([Skill Level]) references SkillLevels ([Skill Level])</w:t>
      </w:r>
    </w:p>
    <w:p w14:paraId="62DAA3F5" w14:textId="2054AD2D" w:rsidR="00194C6B" w:rsidRDefault="00196DEA" w:rsidP="006E3974">
      <w:pPr>
        <w:spacing w:after="120" w:line="240" w:lineRule="auto"/>
        <w:jc w:val="left"/>
        <w:rPr>
          <w:rFonts w:ascii="Tahoma" w:hAnsi="Tahoma"/>
          <w:rtl/>
        </w:rPr>
      </w:pPr>
      <w:r>
        <w:rPr>
          <w:rFonts w:ascii="Tahoma" w:hAnsi="Tahoma" w:hint="cs"/>
          <w:rtl/>
        </w:rPr>
        <w:t>קישור הטבלה במפתח זר לטבלת החיפוש.</w:t>
      </w:r>
    </w:p>
    <w:p w14:paraId="01D0BE9F" w14:textId="77777777" w:rsidR="00194C6B" w:rsidRPr="00202F9D" w:rsidRDefault="00194C6B" w:rsidP="00196DEA">
      <w:pPr>
        <w:spacing w:after="120" w:line="240" w:lineRule="auto"/>
        <w:jc w:val="left"/>
        <w:rPr>
          <w:rFonts w:ascii="Tahoma" w:hAnsi="Tahoma"/>
          <w:rtl/>
        </w:rPr>
      </w:pPr>
    </w:p>
    <w:p w14:paraId="1B80C800" w14:textId="6164E8BA" w:rsidR="00E1793F" w:rsidRDefault="00E1793F" w:rsidP="00A805C6">
      <w:pPr>
        <w:pStyle w:val="ae"/>
        <w:spacing w:after="120" w:line="240" w:lineRule="auto"/>
        <w:ind w:left="0"/>
        <w:contextualSpacing w:val="0"/>
        <w:rPr>
          <w:rFonts w:asciiTheme="minorBidi" w:eastAsia="Times New Roman" w:hAnsiTheme="minorBidi" w:cstheme="minorBidi"/>
          <w:b/>
          <w:bCs/>
          <w:color w:val="4F81BD"/>
          <w:sz w:val="28"/>
          <w:szCs w:val="28"/>
          <w:rtl/>
        </w:rPr>
      </w:pPr>
      <w:r w:rsidRPr="00836FEE">
        <w:rPr>
          <w:rFonts w:asciiTheme="minorBidi" w:eastAsia="Times New Roman" w:hAnsiTheme="minorBidi" w:cstheme="minorBidi"/>
          <w:b/>
          <w:bCs/>
          <w:color w:val="4F81BD"/>
          <w:sz w:val="28"/>
          <w:szCs w:val="28"/>
          <w:rtl/>
        </w:rPr>
        <w:t>הזנת נתונים לבדיקה</w:t>
      </w:r>
    </w:p>
    <w:p w14:paraId="783C71F7" w14:textId="2D73C731" w:rsidR="00CF39D9" w:rsidRPr="00CF39D9" w:rsidRDefault="00CF39D9" w:rsidP="00A805C6">
      <w:pPr>
        <w:pStyle w:val="ae"/>
        <w:spacing w:after="120" w:line="240" w:lineRule="auto"/>
        <w:ind w:left="0"/>
        <w:contextualSpacing w:val="0"/>
        <w:rPr>
          <w:rFonts w:ascii="Tahoma" w:eastAsia="Times New Roman" w:hAnsi="Tahoma"/>
          <w:rtl/>
        </w:rPr>
      </w:pPr>
      <w:r>
        <w:rPr>
          <w:rFonts w:ascii="Tahoma" w:eastAsia="Times New Roman" w:hAnsi="Tahoma" w:hint="cs"/>
          <w:rtl/>
        </w:rPr>
        <w:t>(*) בטבלת המנהלים הוזנו 2 רשומות מכיוון שיש רק שני מנהלים.</w:t>
      </w:r>
    </w:p>
    <w:p w14:paraId="451DE10E" w14:textId="77777777" w:rsidR="00194C6B" w:rsidRDefault="00194C6B" w:rsidP="00A805C6">
      <w:pPr>
        <w:spacing w:after="120" w:line="240" w:lineRule="auto"/>
        <w:rPr>
          <w:rFonts w:asciiTheme="minorBidi" w:hAnsiTheme="minorBidi" w:cstheme="minorBidi"/>
          <w:rtl/>
        </w:rPr>
      </w:pPr>
    </w:p>
    <w:p w14:paraId="60D30343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insert into Employees</w:t>
      </w:r>
    </w:p>
    <w:p w14:paraId="1A31018D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values (1,'Albert','Einstein','Boston','Obere',57,'11/22/1998','04/01/2024','300074321'),(2,'Paco','el Maco','Boston','Hauptstr',29,'01/14/1999','03/20/2023','(604)5553745'),</w:t>
      </w:r>
    </w:p>
    <w:p w14:paraId="65153A63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(3,'Victoria','Abril','Boston','Plaza',27,'11/16/1999','01/01/2023','(171)5553373'),(4,'Anna','Figo','Boston','Av Brasil',455,'01/05/1990','02/02/2024','(93)2034561'),</w:t>
      </w:r>
    </w:p>
    <w:p w14:paraId="7A6DE2B2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(5,'Joe','Barry','Boston','Maubelstr',90,'06/27/1995','01/06/2024','(21)5554252'),(6,'Ava','Allouche','Boston','Nantes',597,'04/09/1999','01/03/2023','(1)3542534')</w:t>
      </w:r>
    </w:p>
    <w:p w14:paraId="649EB4BB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insert into Customers</w:t>
      </w:r>
    </w:p>
    <w:p w14:paraId="378863B1" w14:textId="03AB080F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values ('Elad@gmail.com','Elad','S','01/13/1999','M'),('Io@gmail.com','Ido','Cohen','10/02/1998','M'),('Inbal@gmail.com','Inbal','</w:t>
      </w:r>
      <w:r w:rsidR="003C50C8">
        <w:rPr>
          <w:rFonts w:asciiTheme="minorBidi" w:hAnsiTheme="minorBidi" w:cstheme="minorBidi"/>
        </w:rPr>
        <w:t>k</w:t>
      </w:r>
      <w:r w:rsidRPr="00194C6B">
        <w:rPr>
          <w:rFonts w:asciiTheme="minorBidi" w:hAnsiTheme="minorBidi" w:cstheme="minorBidi"/>
        </w:rPr>
        <w:t>','11/16/1999','F'),</w:t>
      </w:r>
    </w:p>
    <w:p w14:paraId="06655D83" w14:textId="3568770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('Noa@gmail.com','Noa','A','11/22/1998','F'),('Sr@gmail.com','Shir','Kochmeister','01/14/1999','F')</w:t>
      </w:r>
    </w:p>
    <w:p w14:paraId="79C126C1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insert into Deliveries</w:t>
      </w:r>
    </w:p>
    <w:p w14:paraId="01F8B4DA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values (1,30,'02/15/2025 16:48'),(2,30,'12/17/2024 20:50'),(3,30,'01/27/2025 12:15'),(4,30,'01/29/2025 09:32'),(5,30,'10/10/2024 19:48')</w:t>
      </w:r>
    </w:p>
    <w:p w14:paraId="3D3EB0B0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insert into Orders</w:t>
      </w:r>
    </w:p>
    <w:p w14:paraId="290D3133" w14:textId="3A1B54F8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values (1,'12/01/2024 15:23','Noa','s','Canada','Tsawassen','Tsawassen Blvd',23,5,'T2F 8M4','(604)5554729','Noa@gmail.com',1),</w:t>
      </w:r>
    </w:p>
    <w:p w14:paraId="7A253329" w14:textId="50045B2F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(2,'12/11/2024 10:52','Elad','Sa','Sweden','Lulea','Berguvsvagen',8,1,'S958 22','092112 34 65','Elad@gmail.com',2),</w:t>
      </w:r>
    </w:p>
    <w:p w14:paraId="0028B099" w14:textId="16C38D42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(3,'12/04/2024 22:47','Shir','Kr','France','Lille','Chaussee de Tournai',184,null,'59000','20161016','Shir@gmail.com',3),</w:t>
      </w:r>
    </w:p>
    <w:p w14:paraId="340B8512" w14:textId="5BFAF86D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(4,'12/12/2024 13:05','Inbal','K','Spain','Barcelona','Rambla de Cataluna',23,null,'S844 67','069534 67 21','Inbal@gmail.com',4),</w:t>
      </w:r>
    </w:p>
    <w:p w14:paraId="38FCD2D1" w14:textId="17808FDA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(5,'12/11/2024 09:16','Ido','C','Austria','Graz','Kirchgasse',6,10,'8010','76753425','Ido@gmail.com',5)</w:t>
      </w:r>
    </w:p>
    <w:p w14:paraId="56306488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 xml:space="preserve">insert into CreditCards </w:t>
      </w:r>
    </w:p>
    <w:p w14:paraId="198D8F9F" w14:textId="2EDD3645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lastRenderedPageBreak/>
        <w:t xml:space="preserve">values (141564563,'01/07/2024',456,'Shir </w:t>
      </w:r>
      <w:r w:rsidR="00D4685C">
        <w:rPr>
          <w:rFonts w:asciiTheme="minorBidi" w:hAnsiTheme="minorBidi" w:cstheme="minorBidi"/>
        </w:rPr>
        <w:t>k</w:t>
      </w:r>
      <w:r w:rsidRPr="00194C6B">
        <w:rPr>
          <w:rFonts w:asciiTheme="minorBidi" w:hAnsiTheme="minorBidi" w:cstheme="minorBidi"/>
        </w:rPr>
        <w:t>',3),(2467653,'01/04/2029',785,'Ido Cohen',5),</w:t>
      </w:r>
    </w:p>
    <w:p w14:paraId="66CB94E9" w14:textId="46CBE5A4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(5314534,'01/07/2028',584,'Noa o',1),(5653467,'01/11/2030',848,'Inbal Koren',4),(897456243,'01/02/2028',122,'Elad Sagi',2)</w:t>
      </w:r>
    </w:p>
    <w:p w14:paraId="2B1C99CB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insert into SurfboardBuilders</w:t>
      </w:r>
    </w:p>
    <w:p w14:paraId="0344D0D9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values (1,1000),(2,900),(3,950),(4,700),(5,850)</w:t>
      </w:r>
    </w:p>
    <w:p w14:paraId="020CCEFB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insert into Expertises</w:t>
      </w:r>
    </w:p>
    <w:p w14:paraId="406D24DD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values (1,'Carpentry'),(1,'Painter'),(2,'Planning'),(3,'Carpentry'),(4,'Painter'),(4,'Planning'),(5,'Design')</w:t>
      </w:r>
    </w:p>
    <w:p w14:paraId="362C0D2B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insert into Managers</w:t>
      </w:r>
    </w:p>
    <w:p w14:paraId="5302097B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values (3,1500),(6,2000)</w:t>
      </w:r>
    </w:p>
    <w:p w14:paraId="10328BE1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insert into Surfboards</w:t>
      </w:r>
    </w:p>
    <w:p w14:paraId="7E2CE231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values (1,'Fish','Round',20,'Nose curve','Staged','More','More','Vee','Soft','Twin','FCS','PU',2,1),</w:t>
      </w:r>
    </w:p>
    <w:p w14:paraId="1AEE7F7E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(2,'Log','Swallow',22.66,'Midpoint','Shapers Choice','Less','More','Hull','Soft','Single','Shapers Choice','EPS',3,2),</w:t>
      </w:r>
    </w:p>
    <w:p w14:paraId="4A9DCAD5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(3,'Step Up','Moon',16.56,'Nose curve','Continuous','Standard','Standard','Single Concave','Medium','Quad','FCS','PU',1,3),</w:t>
      </w:r>
    </w:p>
    <w:p w14:paraId="227B20DA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(4,'Step Down','Squash',15.16,'Tail curve','Staged','Less','More','Channel','Hard','Thruster','Futures','Shapers Choice',4,3),</w:t>
      </w:r>
    </w:p>
    <w:p w14:paraId="68A80C02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(5,'Mid-length','Shapers Choice',18.46,'Midpoint','Shapers Choice','Standard','Less','Double Concave','Hard','5-fin','Futures','EPS',5,4)</w:t>
      </w:r>
    </w:p>
    <w:p w14:paraId="11E18724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insert into Sizes</w:t>
      </w:r>
    </w:p>
    <w:p w14:paraId="140A1E76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values (1,6,17.17,1.92),(2,4,18.56,2.36),(3,5,19.59,3.37),(4,7,17.14,1.9),(5,5,20.89,3.42)</w:t>
      </w:r>
    </w:p>
    <w:p w14:paraId="633F590D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insert into Details</w:t>
      </w:r>
    </w:p>
    <w:p w14:paraId="10482CCE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values (1,'Intermediate','Fun(3-5 foot faces)',110),(2,'Advanced','Punchy(5-8 foot faces)',200),(3,'Elite','Heavy(8-10+ foot faces)',150),</w:t>
      </w:r>
    </w:p>
    <w:p w14:paraId="3BEB8F96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(4,'Advanced','Small(1-3 foot faces)',142),(5,'Expert','A bit of everything',132)</w:t>
      </w:r>
    </w:p>
    <w:p w14:paraId="56F04289" w14:textId="77777777" w:rsidR="00194C6B" w:rsidRPr="00194C6B" w:rsidRDefault="00194C6B" w:rsidP="00194C6B">
      <w:pPr>
        <w:spacing w:after="120" w:line="240" w:lineRule="auto"/>
        <w:jc w:val="right"/>
        <w:rPr>
          <w:rFonts w:asciiTheme="minorBidi" w:hAnsiTheme="minorBidi" w:cstheme="minorBidi"/>
        </w:rPr>
      </w:pPr>
      <w:r w:rsidRPr="00194C6B">
        <w:rPr>
          <w:rFonts w:asciiTheme="minorBidi" w:hAnsiTheme="minorBidi" w:cstheme="minorBidi"/>
        </w:rPr>
        <w:t>insert into Quizzes</w:t>
      </w:r>
    </w:p>
    <w:p w14:paraId="579625DE" w14:textId="5A3561D4" w:rsidR="00194C6B" w:rsidRPr="00A805C6" w:rsidRDefault="00194C6B" w:rsidP="00194C6B">
      <w:pPr>
        <w:spacing w:after="120" w:line="240" w:lineRule="auto"/>
        <w:jc w:val="right"/>
        <w:rPr>
          <w:rFonts w:asciiTheme="minorBidi" w:hAnsiTheme="minorBidi" w:cstheme="minorBidi"/>
          <w:rtl/>
        </w:rPr>
      </w:pPr>
      <w:r w:rsidRPr="00194C6B">
        <w:rPr>
          <w:rFonts w:asciiTheme="minorBidi" w:hAnsiTheme="minorBidi" w:cstheme="minorBidi"/>
        </w:rPr>
        <w:t>values (1,1,'Intermediate',110),(2,2,'Advanced',200),(3,3,'Elite',150),(4,4,'Advanced',142),(5,5,'Expert',132)</w:t>
      </w:r>
    </w:p>
    <w:p w14:paraId="4989C862" w14:textId="6E1C5FE8" w:rsidR="002317A1" w:rsidRPr="00A805C6" w:rsidRDefault="002317A1" w:rsidP="00A805C6">
      <w:pPr>
        <w:spacing w:after="120" w:line="240" w:lineRule="auto"/>
        <w:ind w:left="360"/>
        <w:rPr>
          <w:rFonts w:asciiTheme="minorBidi" w:hAnsiTheme="minorBidi" w:cstheme="minorBidi"/>
          <w:color w:val="FF0000"/>
          <w:rtl/>
        </w:rPr>
      </w:pPr>
    </w:p>
    <w:p w14:paraId="51984C94" w14:textId="5ABEA900" w:rsidR="00A805C6" w:rsidRPr="00A805C6" w:rsidRDefault="00A805C6" w:rsidP="00A805C6">
      <w:pPr>
        <w:spacing w:after="120" w:line="240" w:lineRule="auto"/>
        <w:ind w:left="360"/>
        <w:rPr>
          <w:rFonts w:asciiTheme="minorBidi" w:hAnsiTheme="minorBidi" w:cstheme="minorBidi"/>
          <w:color w:val="FF0000"/>
          <w:rtl/>
        </w:rPr>
      </w:pPr>
    </w:p>
    <w:p w14:paraId="5F6639AB" w14:textId="77777777" w:rsidR="00A805C6" w:rsidRPr="00A805C6" w:rsidRDefault="00A805C6" w:rsidP="00A805C6">
      <w:pPr>
        <w:spacing w:after="120" w:line="240" w:lineRule="auto"/>
        <w:ind w:left="360"/>
        <w:rPr>
          <w:rFonts w:asciiTheme="minorBidi" w:hAnsiTheme="minorBidi" w:cstheme="minorBidi"/>
          <w:color w:val="FF0000"/>
          <w:rtl/>
        </w:rPr>
      </w:pPr>
    </w:p>
    <w:p w14:paraId="45D93915" w14:textId="715D69F3" w:rsidR="008D7470" w:rsidRDefault="008D7470" w:rsidP="00A805C6">
      <w:pPr>
        <w:spacing w:after="120" w:line="240" w:lineRule="auto"/>
        <w:jc w:val="center"/>
        <w:rPr>
          <w:rFonts w:asciiTheme="minorBidi" w:hAnsiTheme="minorBidi" w:cstheme="minorBidi"/>
          <w:b/>
          <w:bCs/>
          <w:color w:val="548DD4"/>
          <w:sz w:val="32"/>
          <w:szCs w:val="32"/>
          <w:rtl/>
        </w:rPr>
      </w:pPr>
      <w:r w:rsidRPr="00A805C6">
        <w:rPr>
          <w:rFonts w:asciiTheme="minorBidi" w:hAnsiTheme="minorBidi" w:cstheme="minorBidi"/>
          <w:b/>
          <w:bCs/>
          <w:color w:val="548DD4"/>
          <w:sz w:val="32"/>
          <w:szCs w:val="32"/>
          <w:rtl/>
        </w:rPr>
        <w:t>בהצלחה!</w:t>
      </w:r>
    </w:p>
    <w:p w14:paraId="6D5488EE" w14:textId="6B8464E5" w:rsidR="002A5ECF" w:rsidRPr="002A5ECF" w:rsidRDefault="001C5A97" w:rsidP="006E3974">
      <w:pPr>
        <w:spacing w:after="120" w:line="240" w:lineRule="auto"/>
        <w:rPr>
          <w:rFonts w:asciiTheme="minorBidi" w:hAnsiTheme="minorBidi" w:cstheme="minorBidi"/>
          <w:b/>
          <w:bCs/>
          <w:color w:val="548DD4"/>
          <w:sz w:val="32"/>
          <w:szCs w:val="32"/>
          <w:rtl/>
        </w:rPr>
      </w:pPr>
      <w:r>
        <w:rPr>
          <w:rFonts w:asciiTheme="minorBidi" w:hAnsiTheme="minorBidi" w:cstheme="minorBidi"/>
          <w:b/>
          <w:bCs/>
          <w:color w:val="548DD4"/>
          <w:sz w:val="32"/>
          <w:szCs w:val="32"/>
          <w:rtl/>
        </w:rPr>
        <w:br/>
      </w:r>
    </w:p>
    <w:sectPr w:rsidR="002A5ECF" w:rsidRPr="002A5ECF" w:rsidSect="009F1A9D">
      <w:headerReference w:type="default" r:id="rId10"/>
      <w:footerReference w:type="default" r:id="rId11"/>
      <w:pgSz w:w="12240" w:h="15840"/>
      <w:pgMar w:top="1440" w:right="1467" w:bottom="144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B351A" w14:textId="77777777" w:rsidR="006C6D4B" w:rsidRDefault="006C6D4B" w:rsidP="00B75740">
      <w:pPr>
        <w:spacing w:after="0" w:line="240" w:lineRule="auto"/>
      </w:pPr>
      <w:r>
        <w:separator/>
      </w:r>
    </w:p>
  </w:endnote>
  <w:endnote w:type="continuationSeparator" w:id="0">
    <w:p w14:paraId="219F5979" w14:textId="77777777" w:rsidR="006C6D4B" w:rsidRDefault="006C6D4B" w:rsidP="00B75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ttman Adii">
    <w:altName w:val="Segoe UI Semilight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80741" w14:textId="77777777" w:rsidR="009F04DC" w:rsidRDefault="009F04DC" w:rsidP="006D46E5">
    <w:pPr>
      <w:pStyle w:val="a9"/>
      <w:jc w:val="center"/>
    </w:pPr>
    <w:r>
      <w:fldChar w:fldCharType="begin"/>
    </w:r>
    <w:r>
      <w:instrText xml:space="preserve"> PAGE  \* ArabicDash  \* MERGEFORMAT </w:instrText>
    </w:r>
    <w:r>
      <w:fldChar w:fldCharType="separate"/>
    </w:r>
    <w:r w:rsidR="00B667C0">
      <w:rPr>
        <w:noProof/>
      </w:rPr>
      <w:t>- 4 -</w:t>
    </w:r>
    <w:r>
      <w:rPr>
        <w:noProof/>
      </w:rPr>
      <w:fldChar w:fldCharType="end"/>
    </w:r>
  </w:p>
  <w:p w14:paraId="57FB0E5F" w14:textId="77777777" w:rsidR="009F04DC" w:rsidRDefault="009F04D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03903" w14:textId="77777777" w:rsidR="006C6D4B" w:rsidRDefault="006C6D4B" w:rsidP="00B75740">
      <w:pPr>
        <w:spacing w:after="0" w:line="240" w:lineRule="auto"/>
      </w:pPr>
      <w:r>
        <w:separator/>
      </w:r>
    </w:p>
  </w:footnote>
  <w:footnote w:type="continuationSeparator" w:id="0">
    <w:p w14:paraId="27462ADE" w14:textId="77777777" w:rsidR="006C6D4B" w:rsidRDefault="006C6D4B" w:rsidP="00B757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Borders>
        <w:bottom w:val="single" w:sz="4" w:space="0" w:color="1F497D"/>
      </w:tblBorders>
      <w:tblLayout w:type="fixed"/>
      <w:tblLook w:val="04A0" w:firstRow="1" w:lastRow="0" w:firstColumn="1" w:lastColumn="0" w:noHBand="0" w:noVBand="1"/>
    </w:tblPr>
    <w:tblGrid>
      <w:gridCol w:w="526"/>
      <w:gridCol w:w="3402"/>
      <w:gridCol w:w="5535"/>
    </w:tblGrid>
    <w:tr w:rsidR="009F04DC" w:rsidRPr="00164EC2" w14:paraId="2700F5F3" w14:textId="77777777" w:rsidTr="003017DE">
      <w:tc>
        <w:tcPr>
          <w:tcW w:w="526" w:type="dxa"/>
          <w:vMerge w:val="restart"/>
          <w:vAlign w:val="center"/>
        </w:tcPr>
        <w:p w14:paraId="36F91ADD" w14:textId="1ECFE0DF" w:rsidR="009F04DC" w:rsidRPr="00164EC2" w:rsidRDefault="00164EC2" w:rsidP="00164EC2">
          <w:pPr>
            <w:pStyle w:val="a7"/>
            <w:jc w:val="center"/>
            <w:rPr>
              <w:rFonts w:asciiTheme="minorBidi" w:hAnsiTheme="minorBidi" w:cstheme="minorBidi"/>
              <w:rtl/>
            </w:rPr>
          </w:pPr>
          <w:r w:rsidRPr="00164EC2">
            <w:rPr>
              <w:rFonts w:asciiTheme="minorBidi" w:hAnsiTheme="minorBidi" w:cstheme="minorBidi"/>
              <w:noProof/>
            </w:rPr>
            <w:drawing>
              <wp:inline distT="0" distB="0" distL="0" distR="0" wp14:anchorId="27F28B74" wp14:editId="1EDC9CB6">
                <wp:extent cx="196850" cy="270510"/>
                <wp:effectExtent l="0" t="0" r="0" b="0"/>
                <wp:docPr id="1028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C988A89-3E7B-40F2-A2BF-2AA6FBA870E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" name="Picture 4">
                          <a:extLst>
                            <a:ext uri="{FF2B5EF4-FFF2-40B4-BE49-F238E27FC236}">
                              <a16:creationId xmlns:a16="http://schemas.microsoft.com/office/drawing/2014/main" id="{7C988A89-3E7B-40F2-A2BF-2AA6FBA870EB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6850" cy="2705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02" w:type="dxa"/>
        </w:tcPr>
        <w:p w14:paraId="0D8872E5" w14:textId="77777777" w:rsidR="009F04DC" w:rsidRPr="00164EC2" w:rsidRDefault="009F04DC" w:rsidP="00B75740">
          <w:pPr>
            <w:pStyle w:val="a7"/>
            <w:rPr>
              <w:rFonts w:asciiTheme="minorBidi" w:hAnsiTheme="minorBidi" w:cstheme="minorBidi"/>
              <w:b/>
              <w:bCs/>
              <w:w w:val="110"/>
              <w:rtl/>
            </w:rPr>
          </w:pPr>
          <w:r w:rsidRPr="00164EC2">
            <w:rPr>
              <w:rFonts w:asciiTheme="minorBidi" w:hAnsiTheme="minorBidi" w:cstheme="minorBidi"/>
              <w:b/>
              <w:bCs/>
              <w:w w:val="110"/>
              <w:rtl/>
            </w:rPr>
            <w:t>אוניברסיטת בן גוריון בנגב</w:t>
          </w:r>
        </w:p>
      </w:tc>
      <w:tc>
        <w:tcPr>
          <w:tcW w:w="5535" w:type="dxa"/>
          <w:vMerge w:val="restart"/>
        </w:tcPr>
        <w:p w14:paraId="46AC702A" w14:textId="77777777" w:rsidR="009F04DC" w:rsidRPr="00164EC2" w:rsidRDefault="009F04DC" w:rsidP="002B3D8C">
          <w:pPr>
            <w:pStyle w:val="a7"/>
            <w:jc w:val="right"/>
            <w:rPr>
              <w:rFonts w:asciiTheme="minorBidi" w:hAnsiTheme="minorBidi" w:cstheme="minorBidi"/>
              <w:b/>
              <w:bCs/>
              <w:rtl/>
            </w:rPr>
          </w:pPr>
          <w:r w:rsidRPr="00164EC2">
            <w:rPr>
              <w:rFonts w:asciiTheme="minorBidi" w:hAnsiTheme="minorBidi" w:cstheme="minorBidi"/>
              <w:b/>
              <w:bCs/>
              <w:rtl/>
            </w:rPr>
            <w:t>פרויקט בסיסי נתונים</w:t>
          </w:r>
        </w:p>
        <w:p w14:paraId="6057E534" w14:textId="77777777" w:rsidR="009F04DC" w:rsidRPr="00164EC2" w:rsidRDefault="009F04DC" w:rsidP="000A40D8">
          <w:pPr>
            <w:pStyle w:val="a7"/>
            <w:jc w:val="right"/>
            <w:rPr>
              <w:rFonts w:asciiTheme="minorBidi" w:hAnsiTheme="minorBidi" w:cstheme="minorBidi"/>
              <w:rtl/>
            </w:rPr>
          </w:pPr>
          <w:r w:rsidRPr="00164EC2">
            <w:rPr>
              <w:rFonts w:asciiTheme="minorBidi" w:hAnsiTheme="minorBidi" w:cstheme="minorBidi"/>
              <w:rtl/>
            </w:rPr>
            <w:t>חלק ב'</w:t>
          </w:r>
        </w:p>
      </w:tc>
    </w:tr>
    <w:tr w:rsidR="009F04DC" w:rsidRPr="00164EC2" w14:paraId="0D0DA9FC" w14:textId="77777777" w:rsidTr="003017DE">
      <w:tc>
        <w:tcPr>
          <w:tcW w:w="526" w:type="dxa"/>
          <w:vMerge/>
        </w:tcPr>
        <w:p w14:paraId="6AE840FE" w14:textId="77777777" w:rsidR="009F04DC" w:rsidRPr="00164EC2" w:rsidRDefault="009F04DC" w:rsidP="00B75740">
          <w:pPr>
            <w:pStyle w:val="a7"/>
            <w:rPr>
              <w:rFonts w:asciiTheme="minorBidi" w:hAnsiTheme="minorBidi" w:cstheme="minorBidi"/>
              <w:rtl/>
            </w:rPr>
          </w:pPr>
        </w:p>
      </w:tc>
      <w:tc>
        <w:tcPr>
          <w:tcW w:w="3402" w:type="dxa"/>
        </w:tcPr>
        <w:p w14:paraId="6B1248AE" w14:textId="77777777" w:rsidR="009F04DC" w:rsidRPr="00164EC2" w:rsidRDefault="009F04DC" w:rsidP="00B75740">
          <w:pPr>
            <w:pStyle w:val="a7"/>
            <w:rPr>
              <w:rFonts w:asciiTheme="minorBidi" w:hAnsiTheme="minorBidi" w:cstheme="minorBidi"/>
              <w:rtl/>
            </w:rPr>
          </w:pPr>
          <w:r w:rsidRPr="00164EC2">
            <w:rPr>
              <w:rFonts w:asciiTheme="minorBidi" w:hAnsiTheme="minorBidi" w:cstheme="minorBidi"/>
              <w:rtl/>
            </w:rPr>
            <w:t>המחלקה להנדסת תעשיה וניהול</w:t>
          </w:r>
        </w:p>
      </w:tc>
      <w:tc>
        <w:tcPr>
          <w:tcW w:w="5535" w:type="dxa"/>
          <w:vMerge/>
        </w:tcPr>
        <w:p w14:paraId="377B3785" w14:textId="77777777" w:rsidR="009F04DC" w:rsidRPr="00164EC2" w:rsidRDefault="009F04DC" w:rsidP="002B3D8C">
          <w:pPr>
            <w:pStyle w:val="a7"/>
            <w:jc w:val="right"/>
            <w:rPr>
              <w:rFonts w:asciiTheme="minorBidi" w:hAnsiTheme="minorBidi" w:cstheme="minorBidi"/>
              <w:rtl/>
            </w:rPr>
          </w:pPr>
        </w:p>
      </w:tc>
    </w:tr>
  </w:tbl>
  <w:p w14:paraId="603ED2A8" w14:textId="77777777" w:rsidR="009F04DC" w:rsidRDefault="009F04DC" w:rsidP="00B7574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8pt;height:24pt" o:bullet="t">
        <v:imagedata r:id="rId1" o:title="BGU-Logo-Orange-s"/>
      </v:shape>
    </w:pict>
  </w:numPicBullet>
  <w:numPicBullet w:numPicBulletId="1">
    <w:pict>
      <v:shape id="_x0000_i1026" type="#_x0000_t75" style="width:18pt;height:24pt" o:bullet="t">
        <v:imagedata r:id="rId2" o:title="BGU-Logo-Orange-t"/>
      </v:shape>
    </w:pict>
  </w:numPicBullet>
  <w:abstractNum w:abstractNumId="0" w15:restartNumberingAfterBreak="0">
    <w:nsid w:val="020527CF"/>
    <w:multiLevelType w:val="hybridMultilevel"/>
    <w:tmpl w:val="DB6C6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84A07"/>
    <w:multiLevelType w:val="multilevel"/>
    <w:tmpl w:val="0409001D"/>
    <w:numStyleLink w:val="BGUList"/>
  </w:abstractNum>
  <w:abstractNum w:abstractNumId="2" w15:restartNumberingAfterBreak="0">
    <w:nsid w:val="041B3CA8"/>
    <w:multiLevelType w:val="hybridMultilevel"/>
    <w:tmpl w:val="51827DF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FD0752"/>
    <w:multiLevelType w:val="multilevel"/>
    <w:tmpl w:val="0409001D"/>
    <w:styleLink w:val="BGUList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Tahoma" w:hAnsi="Tahoma" w:cs="Times New Roman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720" w:hanging="360"/>
      </w:pPr>
      <w:rPr>
        <w:rFonts w:ascii="Tahoma" w:hAnsi="Tahoma" w:cs="Times New Roman" w:hint="default"/>
        <w:color w:val="auto"/>
      </w:rPr>
    </w:lvl>
    <w:lvl w:ilvl="2">
      <w:start w:val="1"/>
      <w:numFmt w:val="bullet"/>
      <w:lvlText w:val=""/>
      <w:lvlJc w:val="left"/>
      <w:pPr>
        <w:ind w:left="1080" w:hanging="36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Times New Roman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EB72DC1"/>
    <w:multiLevelType w:val="hybridMultilevel"/>
    <w:tmpl w:val="20DABB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1260F2"/>
    <w:multiLevelType w:val="hybridMultilevel"/>
    <w:tmpl w:val="C4A0D7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880E79"/>
    <w:multiLevelType w:val="hybridMultilevel"/>
    <w:tmpl w:val="D0921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013FA6"/>
    <w:multiLevelType w:val="hybridMultilevel"/>
    <w:tmpl w:val="11F2B7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F656A1"/>
    <w:multiLevelType w:val="hybridMultilevel"/>
    <w:tmpl w:val="4C561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A92D3E"/>
    <w:multiLevelType w:val="hybridMultilevel"/>
    <w:tmpl w:val="AEC2DE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224C62"/>
    <w:multiLevelType w:val="hybridMultilevel"/>
    <w:tmpl w:val="3BF20D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A659E3"/>
    <w:multiLevelType w:val="hybridMultilevel"/>
    <w:tmpl w:val="6864604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E2488F"/>
    <w:multiLevelType w:val="hybridMultilevel"/>
    <w:tmpl w:val="680C26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6041EC"/>
    <w:multiLevelType w:val="hybridMultilevel"/>
    <w:tmpl w:val="6C628140"/>
    <w:lvl w:ilvl="0" w:tplc="0896DA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6458DE"/>
    <w:multiLevelType w:val="hybridMultilevel"/>
    <w:tmpl w:val="2CAE7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0F1E75"/>
    <w:multiLevelType w:val="hybridMultilevel"/>
    <w:tmpl w:val="2E329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612763"/>
    <w:multiLevelType w:val="hybridMultilevel"/>
    <w:tmpl w:val="889A27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D734AB"/>
    <w:multiLevelType w:val="hybridMultilevel"/>
    <w:tmpl w:val="A8705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DA2C68"/>
    <w:multiLevelType w:val="hybridMultilevel"/>
    <w:tmpl w:val="56CA1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A511E9"/>
    <w:multiLevelType w:val="hybridMultilevel"/>
    <w:tmpl w:val="8C147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295211D"/>
    <w:multiLevelType w:val="hybridMultilevel"/>
    <w:tmpl w:val="1C9862CA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3A391B"/>
    <w:multiLevelType w:val="hybridMultilevel"/>
    <w:tmpl w:val="FD42517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4640546"/>
    <w:multiLevelType w:val="hybridMultilevel"/>
    <w:tmpl w:val="E75C6B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C023F9C"/>
    <w:multiLevelType w:val="hybridMultilevel"/>
    <w:tmpl w:val="81FC37B8"/>
    <w:lvl w:ilvl="0" w:tplc="711CB45A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E1083E"/>
    <w:multiLevelType w:val="hybridMultilevel"/>
    <w:tmpl w:val="A9D278D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E8A45FE"/>
    <w:multiLevelType w:val="hybridMultilevel"/>
    <w:tmpl w:val="AD0ACBC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9717F93"/>
    <w:multiLevelType w:val="hybridMultilevel"/>
    <w:tmpl w:val="FEC68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741CC2"/>
    <w:multiLevelType w:val="hybridMultilevel"/>
    <w:tmpl w:val="DF7AC9B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18B5872"/>
    <w:multiLevelType w:val="hybridMultilevel"/>
    <w:tmpl w:val="987E945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39F1433"/>
    <w:multiLevelType w:val="hybridMultilevel"/>
    <w:tmpl w:val="2E329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3E6C0D"/>
    <w:multiLevelType w:val="hybridMultilevel"/>
    <w:tmpl w:val="FA3C5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774EB0"/>
    <w:multiLevelType w:val="hybridMultilevel"/>
    <w:tmpl w:val="0798C0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7CF38DA"/>
    <w:multiLevelType w:val="hybridMultilevel"/>
    <w:tmpl w:val="A75632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8375D0B"/>
    <w:multiLevelType w:val="hybridMultilevel"/>
    <w:tmpl w:val="77F6B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6D459F"/>
    <w:multiLevelType w:val="hybridMultilevel"/>
    <w:tmpl w:val="CB4A5CF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AD240C6"/>
    <w:multiLevelType w:val="hybridMultilevel"/>
    <w:tmpl w:val="6CEAAA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5080121"/>
    <w:multiLevelType w:val="hybridMultilevel"/>
    <w:tmpl w:val="129689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61F4A64"/>
    <w:multiLevelType w:val="hybridMultilevel"/>
    <w:tmpl w:val="33EEA25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7B6451A"/>
    <w:multiLevelType w:val="hybridMultilevel"/>
    <w:tmpl w:val="764A8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B45208"/>
    <w:multiLevelType w:val="hybridMultilevel"/>
    <w:tmpl w:val="93665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F6A6701"/>
    <w:multiLevelType w:val="hybridMultilevel"/>
    <w:tmpl w:val="26DACBE8"/>
    <w:lvl w:ilvl="0" w:tplc="0896DA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499294">
    <w:abstractNumId w:val="3"/>
  </w:num>
  <w:num w:numId="2" w16cid:durableId="1663316587">
    <w:abstractNumId w:val="1"/>
  </w:num>
  <w:num w:numId="3" w16cid:durableId="650327965">
    <w:abstractNumId w:val="32"/>
  </w:num>
  <w:num w:numId="4" w16cid:durableId="624849274">
    <w:abstractNumId w:val="0"/>
  </w:num>
  <w:num w:numId="5" w16cid:durableId="1264806045">
    <w:abstractNumId w:val="31"/>
  </w:num>
  <w:num w:numId="6" w16cid:durableId="1263566487">
    <w:abstractNumId w:val="15"/>
  </w:num>
  <w:num w:numId="7" w16cid:durableId="297418053">
    <w:abstractNumId w:val="33"/>
  </w:num>
  <w:num w:numId="8" w16cid:durableId="704601755">
    <w:abstractNumId w:val="40"/>
  </w:num>
  <w:num w:numId="9" w16cid:durableId="1106195109">
    <w:abstractNumId w:val="29"/>
  </w:num>
  <w:num w:numId="10" w16cid:durableId="1598976998">
    <w:abstractNumId w:val="36"/>
  </w:num>
  <w:num w:numId="11" w16cid:durableId="1649283302">
    <w:abstractNumId w:val="27"/>
  </w:num>
  <w:num w:numId="12" w16cid:durableId="1898780769">
    <w:abstractNumId w:val="18"/>
  </w:num>
  <w:num w:numId="13" w16cid:durableId="1301299991">
    <w:abstractNumId w:val="5"/>
  </w:num>
  <w:num w:numId="14" w16cid:durableId="1299385139">
    <w:abstractNumId w:val="34"/>
  </w:num>
  <w:num w:numId="15" w16cid:durableId="61874522">
    <w:abstractNumId w:val="28"/>
  </w:num>
  <w:num w:numId="16" w16cid:durableId="506359542">
    <w:abstractNumId w:val="17"/>
  </w:num>
  <w:num w:numId="17" w16cid:durableId="866062802">
    <w:abstractNumId w:val="39"/>
  </w:num>
  <w:num w:numId="18" w16cid:durableId="783034624">
    <w:abstractNumId w:val="12"/>
  </w:num>
  <w:num w:numId="19" w16cid:durableId="1998535162">
    <w:abstractNumId w:val="30"/>
  </w:num>
  <w:num w:numId="20" w16cid:durableId="259800776">
    <w:abstractNumId w:val="10"/>
  </w:num>
  <w:num w:numId="21" w16cid:durableId="496651314">
    <w:abstractNumId w:val="35"/>
  </w:num>
  <w:num w:numId="22" w16cid:durableId="977299558">
    <w:abstractNumId w:val="38"/>
  </w:num>
  <w:num w:numId="23" w16cid:durableId="1501196082">
    <w:abstractNumId w:val="8"/>
  </w:num>
  <w:num w:numId="24" w16cid:durableId="1220094911">
    <w:abstractNumId w:val="22"/>
  </w:num>
  <w:num w:numId="25" w16cid:durableId="2100326716">
    <w:abstractNumId w:val="6"/>
  </w:num>
  <w:num w:numId="26" w16cid:durableId="395933834">
    <w:abstractNumId w:val="2"/>
  </w:num>
  <w:num w:numId="27" w16cid:durableId="1681466206">
    <w:abstractNumId w:val="24"/>
  </w:num>
  <w:num w:numId="28" w16cid:durableId="824930059">
    <w:abstractNumId w:val="20"/>
  </w:num>
  <w:num w:numId="29" w16cid:durableId="1853370990">
    <w:abstractNumId w:val="37"/>
  </w:num>
  <w:num w:numId="30" w16cid:durableId="2075347006">
    <w:abstractNumId w:val="11"/>
  </w:num>
  <w:num w:numId="31" w16cid:durableId="1609123576">
    <w:abstractNumId w:val="25"/>
  </w:num>
  <w:num w:numId="32" w16cid:durableId="623580318">
    <w:abstractNumId w:val="21"/>
  </w:num>
  <w:num w:numId="33" w16cid:durableId="2077430627">
    <w:abstractNumId w:val="16"/>
  </w:num>
  <w:num w:numId="34" w16cid:durableId="812677628">
    <w:abstractNumId w:val="19"/>
  </w:num>
  <w:num w:numId="35" w16cid:durableId="608122324">
    <w:abstractNumId w:val="7"/>
  </w:num>
  <w:num w:numId="36" w16cid:durableId="1774351840">
    <w:abstractNumId w:val="14"/>
  </w:num>
  <w:num w:numId="37" w16cid:durableId="1352952004">
    <w:abstractNumId w:val="4"/>
  </w:num>
  <w:num w:numId="38" w16cid:durableId="1401562940">
    <w:abstractNumId w:val="9"/>
  </w:num>
  <w:num w:numId="39" w16cid:durableId="1227760648">
    <w:abstractNumId w:val="13"/>
  </w:num>
  <w:num w:numId="40" w16cid:durableId="756363701">
    <w:abstractNumId w:val="23"/>
  </w:num>
  <w:num w:numId="41" w16cid:durableId="107265322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8E"/>
    <w:rsid w:val="0000678E"/>
    <w:rsid w:val="0001599D"/>
    <w:rsid w:val="00016EF9"/>
    <w:rsid w:val="0003105F"/>
    <w:rsid w:val="00032B54"/>
    <w:rsid w:val="0003655B"/>
    <w:rsid w:val="0004016F"/>
    <w:rsid w:val="00044107"/>
    <w:rsid w:val="00057D79"/>
    <w:rsid w:val="00063E16"/>
    <w:rsid w:val="00064A18"/>
    <w:rsid w:val="000656B9"/>
    <w:rsid w:val="0007612B"/>
    <w:rsid w:val="00081727"/>
    <w:rsid w:val="00086126"/>
    <w:rsid w:val="00096354"/>
    <w:rsid w:val="000A40D8"/>
    <w:rsid w:val="000A6CC4"/>
    <w:rsid w:val="000B01DB"/>
    <w:rsid w:val="000B177E"/>
    <w:rsid w:val="000B65CB"/>
    <w:rsid w:val="000C2C15"/>
    <w:rsid w:val="000D33F0"/>
    <w:rsid w:val="000E6409"/>
    <w:rsid w:val="000F0F4D"/>
    <w:rsid w:val="000F3A7B"/>
    <w:rsid w:val="000F548F"/>
    <w:rsid w:val="000F5C20"/>
    <w:rsid w:val="00101DD9"/>
    <w:rsid w:val="00102200"/>
    <w:rsid w:val="00105A0D"/>
    <w:rsid w:val="001066A9"/>
    <w:rsid w:val="00122FC2"/>
    <w:rsid w:val="0012614B"/>
    <w:rsid w:val="00126B6F"/>
    <w:rsid w:val="00131C95"/>
    <w:rsid w:val="00132C4A"/>
    <w:rsid w:val="001368C6"/>
    <w:rsid w:val="00140284"/>
    <w:rsid w:val="001420CF"/>
    <w:rsid w:val="001477E2"/>
    <w:rsid w:val="00151816"/>
    <w:rsid w:val="00151A8E"/>
    <w:rsid w:val="00157F47"/>
    <w:rsid w:val="00164EC2"/>
    <w:rsid w:val="00171A32"/>
    <w:rsid w:val="00175DC4"/>
    <w:rsid w:val="001834B0"/>
    <w:rsid w:val="00186E61"/>
    <w:rsid w:val="001927A6"/>
    <w:rsid w:val="00194C6B"/>
    <w:rsid w:val="00196DEA"/>
    <w:rsid w:val="001A0298"/>
    <w:rsid w:val="001A08C2"/>
    <w:rsid w:val="001B1111"/>
    <w:rsid w:val="001B144F"/>
    <w:rsid w:val="001B4618"/>
    <w:rsid w:val="001B6F6B"/>
    <w:rsid w:val="001C5A97"/>
    <w:rsid w:val="001C6876"/>
    <w:rsid w:val="001C6B1C"/>
    <w:rsid w:val="001D6424"/>
    <w:rsid w:val="001E5049"/>
    <w:rsid w:val="001F5E77"/>
    <w:rsid w:val="00202F9D"/>
    <w:rsid w:val="0020523D"/>
    <w:rsid w:val="00207116"/>
    <w:rsid w:val="002148AC"/>
    <w:rsid w:val="0021678C"/>
    <w:rsid w:val="0022081B"/>
    <w:rsid w:val="00222D55"/>
    <w:rsid w:val="002317A1"/>
    <w:rsid w:val="00236327"/>
    <w:rsid w:val="00240280"/>
    <w:rsid w:val="00251E5A"/>
    <w:rsid w:val="00257E14"/>
    <w:rsid w:val="00267872"/>
    <w:rsid w:val="00267A1A"/>
    <w:rsid w:val="00270077"/>
    <w:rsid w:val="00271DBA"/>
    <w:rsid w:val="0028067D"/>
    <w:rsid w:val="00281D6A"/>
    <w:rsid w:val="002845B3"/>
    <w:rsid w:val="002864F8"/>
    <w:rsid w:val="002A5ECF"/>
    <w:rsid w:val="002B3D66"/>
    <w:rsid w:val="002B3D8C"/>
    <w:rsid w:val="002C5196"/>
    <w:rsid w:val="002D516D"/>
    <w:rsid w:val="002E3136"/>
    <w:rsid w:val="002E4825"/>
    <w:rsid w:val="002F5309"/>
    <w:rsid w:val="003017DE"/>
    <w:rsid w:val="00303E4A"/>
    <w:rsid w:val="003041BB"/>
    <w:rsid w:val="00314EDD"/>
    <w:rsid w:val="00321522"/>
    <w:rsid w:val="00327D23"/>
    <w:rsid w:val="00331A87"/>
    <w:rsid w:val="00331C74"/>
    <w:rsid w:val="00342C40"/>
    <w:rsid w:val="00345886"/>
    <w:rsid w:val="003465C6"/>
    <w:rsid w:val="003533A7"/>
    <w:rsid w:val="00356C09"/>
    <w:rsid w:val="00357A46"/>
    <w:rsid w:val="0036408E"/>
    <w:rsid w:val="00367D43"/>
    <w:rsid w:val="00370D8A"/>
    <w:rsid w:val="00385AF5"/>
    <w:rsid w:val="00387833"/>
    <w:rsid w:val="003C1C41"/>
    <w:rsid w:val="003C212B"/>
    <w:rsid w:val="003C50C8"/>
    <w:rsid w:val="003C526A"/>
    <w:rsid w:val="003C6A07"/>
    <w:rsid w:val="003D065C"/>
    <w:rsid w:val="003D592B"/>
    <w:rsid w:val="003E22CF"/>
    <w:rsid w:val="003F3099"/>
    <w:rsid w:val="003F41E4"/>
    <w:rsid w:val="004005B0"/>
    <w:rsid w:val="004072B9"/>
    <w:rsid w:val="00412BBF"/>
    <w:rsid w:val="00424847"/>
    <w:rsid w:val="00424A96"/>
    <w:rsid w:val="00436CB1"/>
    <w:rsid w:val="0045520A"/>
    <w:rsid w:val="004602E9"/>
    <w:rsid w:val="00471D9A"/>
    <w:rsid w:val="00477EB6"/>
    <w:rsid w:val="00482F30"/>
    <w:rsid w:val="004A28A9"/>
    <w:rsid w:val="004B0858"/>
    <w:rsid w:val="004B1DF9"/>
    <w:rsid w:val="004C1B3E"/>
    <w:rsid w:val="004D1095"/>
    <w:rsid w:val="004D3F3D"/>
    <w:rsid w:val="004D5DF2"/>
    <w:rsid w:val="004E08A6"/>
    <w:rsid w:val="004E0A78"/>
    <w:rsid w:val="004E1C43"/>
    <w:rsid w:val="004E5542"/>
    <w:rsid w:val="004F38B4"/>
    <w:rsid w:val="004F70F9"/>
    <w:rsid w:val="00511525"/>
    <w:rsid w:val="00512EAD"/>
    <w:rsid w:val="0053779E"/>
    <w:rsid w:val="005524B9"/>
    <w:rsid w:val="00573898"/>
    <w:rsid w:val="005865A5"/>
    <w:rsid w:val="005902DB"/>
    <w:rsid w:val="0059551A"/>
    <w:rsid w:val="0059588F"/>
    <w:rsid w:val="005A1B02"/>
    <w:rsid w:val="005A2236"/>
    <w:rsid w:val="005A6118"/>
    <w:rsid w:val="005B68D5"/>
    <w:rsid w:val="005C5FDA"/>
    <w:rsid w:val="005E7952"/>
    <w:rsid w:val="005F17C1"/>
    <w:rsid w:val="005F33F1"/>
    <w:rsid w:val="0060558D"/>
    <w:rsid w:val="00617D2C"/>
    <w:rsid w:val="00617E3C"/>
    <w:rsid w:val="00623F99"/>
    <w:rsid w:val="00625B7F"/>
    <w:rsid w:val="00626207"/>
    <w:rsid w:val="006368D9"/>
    <w:rsid w:val="006415C9"/>
    <w:rsid w:val="00642D7C"/>
    <w:rsid w:val="006459E8"/>
    <w:rsid w:val="0064684E"/>
    <w:rsid w:val="0065538E"/>
    <w:rsid w:val="006672D2"/>
    <w:rsid w:val="006713CF"/>
    <w:rsid w:val="006A20B8"/>
    <w:rsid w:val="006A4301"/>
    <w:rsid w:val="006A618F"/>
    <w:rsid w:val="006B7A89"/>
    <w:rsid w:val="006C6D4B"/>
    <w:rsid w:val="006C7A9E"/>
    <w:rsid w:val="006D46E5"/>
    <w:rsid w:val="006E1492"/>
    <w:rsid w:val="006E1BCB"/>
    <w:rsid w:val="006E3974"/>
    <w:rsid w:val="006F312C"/>
    <w:rsid w:val="006F4905"/>
    <w:rsid w:val="007079E2"/>
    <w:rsid w:val="00716268"/>
    <w:rsid w:val="00725484"/>
    <w:rsid w:val="00742094"/>
    <w:rsid w:val="007460CC"/>
    <w:rsid w:val="00751617"/>
    <w:rsid w:val="00754ADE"/>
    <w:rsid w:val="00755C9E"/>
    <w:rsid w:val="007564FE"/>
    <w:rsid w:val="007600F2"/>
    <w:rsid w:val="00764794"/>
    <w:rsid w:val="007807D8"/>
    <w:rsid w:val="00786ED7"/>
    <w:rsid w:val="00787673"/>
    <w:rsid w:val="00791ABE"/>
    <w:rsid w:val="00794572"/>
    <w:rsid w:val="007B1368"/>
    <w:rsid w:val="007B579E"/>
    <w:rsid w:val="007B6627"/>
    <w:rsid w:val="007C1935"/>
    <w:rsid w:val="007C5893"/>
    <w:rsid w:val="007D40BD"/>
    <w:rsid w:val="007D5DB5"/>
    <w:rsid w:val="007F267A"/>
    <w:rsid w:val="00800150"/>
    <w:rsid w:val="008035E7"/>
    <w:rsid w:val="00811B0C"/>
    <w:rsid w:val="00812AAE"/>
    <w:rsid w:val="00836FEE"/>
    <w:rsid w:val="0084187D"/>
    <w:rsid w:val="00845AE8"/>
    <w:rsid w:val="00846A3A"/>
    <w:rsid w:val="00847970"/>
    <w:rsid w:val="0086252A"/>
    <w:rsid w:val="00872450"/>
    <w:rsid w:val="0088055E"/>
    <w:rsid w:val="008838BA"/>
    <w:rsid w:val="00883C6A"/>
    <w:rsid w:val="00890B14"/>
    <w:rsid w:val="008952ED"/>
    <w:rsid w:val="008A364D"/>
    <w:rsid w:val="008B3585"/>
    <w:rsid w:val="008C45EE"/>
    <w:rsid w:val="008D0BBE"/>
    <w:rsid w:val="008D7470"/>
    <w:rsid w:val="008D749E"/>
    <w:rsid w:val="008F059F"/>
    <w:rsid w:val="008F4D46"/>
    <w:rsid w:val="0090327A"/>
    <w:rsid w:val="009070E6"/>
    <w:rsid w:val="009215DA"/>
    <w:rsid w:val="009255EA"/>
    <w:rsid w:val="00927FBB"/>
    <w:rsid w:val="00930690"/>
    <w:rsid w:val="009334BC"/>
    <w:rsid w:val="00933A29"/>
    <w:rsid w:val="009511AA"/>
    <w:rsid w:val="00951B8F"/>
    <w:rsid w:val="0095215E"/>
    <w:rsid w:val="00957DB4"/>
    <w:rsid w:val="009752FB"/>
    <w:rsid w:val="00975847"/>
    <w:rsid w:val="00990034"/>
    <w:rsid w:val="009B026D"/>
    <w:rsid w:val="009B1007"/>
    <w:rsid w:val="009C6D13"/>
    <w:rsid w:val="009E1443"/>
    <w:rsid w:val="009E5DCA"/>
    <w:rsid w:val="009E6EE4"/>
    <w:rsid w:val="009F04DC"/>
    <w:rsid w:val="009F1A9D"/>
    <w:rsid w:val="00A114B2"/>
    <w:rsid w:val="00A16712"/>
    <w:rsid w:val="00A27FA7"/>
    <w:rsid w:val="00A37664"/>
    <w:rsid w:val="00A50494"/>
    <w:rsid w:val="00A57698"/>
    <w:rsid w:val="00A60FD3"/>
    <w:rsid w:val="00A73284"/>
    <w:rsid w:val="00A805C6"/>
    <w:rsid w:val="00A832C5"/>
    <w:rsid w:val="00A83E60"/>
    <w:rsid w:val="00A85029"/>
    <w:rsid w:val="00A86E27"/>
    <w:rsid w:val="00A906A6"/>
    <w:rsid w:val="00A93CCA"/>
    <w:rsid w:val="00A95793"/>
    <w:rsid w:val="00AA2F57"/>
    <w:rsid w:val="00AA430B"/>
    <w:rsid w:val="00AB2D23"/>
    <w:rsid w:val="00AB327F"/>
    <w:rsid w:val="00AB65D3"/>
    <w:rsid w:val="00AC1707"/>
    <w:rsid w:val="00AD269A"/>
    <w:rsid w:val="00AE6C7B"/>
    <w:rsid w:val="00AE728E"/>
    <w:rsid w:val="00B064AC"/>
    <w:rsid w:val="00B0734B"/>
    <w:rsid w:val="00B11B56"/>
    <w:rsid w:val="00B1532E"/>
    <w:rsid w:val="00B1689A"/>
    <w:rsid w:val="00B201DD"/>
    <w:rsid w:val="00B22226"/>
    <w:rsid w:val="00B2317C"/>
    <w:rsid w:val="00B24276"/>
    <w:rsid w:val="00B373ED"/>
    <w:rsid w:val="00B3799F"/>
    <w:rsid w:val="00B444E9"/>
    <w:rsid w:val="00B4657E"/>
    <w:rsid w:val="00B4751E"/>
    <w:rsid w:val="00B5005F"/>
    <w:rsid w:val="00B51EF9"/>
    <w:rsid w:val="00B627A4"/>
    <w:rsid w:val="00B62C28"/>
    <w:rsid w:val="00B64600"/>
    <w:rsid w:val="00B64883"/>
    <w:rsid w:val="00B663E5"/>
    <w:rsid w:val="00B667C0"/>
    <w:rsid w:val="00B73130"/>
    <w:rsid w:val="00B75740"/>
    <w:rsid w:val="00B80AB4"/>
    <w:rsid w:val="00B91FFB"/>
    <w:rsid w:val="00BA0EDF"/>
    <w:rsid w:val="00BA732E"/>
    <w:rsid w:val="00BA7FB2"/>
    <w:rsid w:val="00BB0A72"/>
    <w:rsid w:val="00BB5BA5"/>
    <w:rsid w:val="00BB6354"/>
    <w:rsid w:val="00BC1EC3"/>
    <w:rsid w:val="00BD0428"/>
    <w:rsid w:val="00BE375D"/>
    <w:rsid w:val="00BF0141"/>
    <w:rsid w:val="00BF5F64"/>
    <w:rsid w:val="00BF6A09"/>
    <w:rsid w:val="00C13F47"/>
    <w:rsid w:val="00C16505"/>
    <w:rsid w:val="00C16E60"/>
    <w:rsid w:val="00C16EE4"/>
    <w:rsid w:val="00C20545"/>
    <w:rsid w:val="00C47E64"/>
    <w:rsid w:val="00C5660B"/>
    <w:rsid w:val="00C82286"/>
    <w:rsid w:val="00C832F8"/>
    <w:rsid w:val="00C83362"/>
    <w:rsid w:val="00C85B67"/>
    <w:rsid w:val="00C85E02"/>
    <w:rsid w:val="00C87894"/>
    <w:rsid w:val="00C909D0"/>
    <w:rsid w:val="00CA52EC"/>
    <w:rsid w:val="00CA6E52"/>
    <w:rsid w:val="00CB1EE7"/>
    <w:rsid w:val="00CB31CD"/>
    <w:rsid w:val="00CB477B"/>
    <w:rsid w:val="00CD3542"/>
    <w:rsid w:val="00CD77F1"/>
    <w:rsid w:val="00CE35C9"/>
    <w:rsid w:val="00CE3D8A"/>
    <w:rsid w:val="00CF39D9"/>
    <w:rsid w:val="00CF3B71"/>
    <w:rsid w:val="00D01B47"/>
    <w:rsid w:val="00D04DF8"/>
    <w:rsid w:val="00D13F12"/>
    <w:rsid w:val="00D305B4"/>
    <w:rsid w:val="00D36574"/>
    <w:rsid w:val="00D449AA"/>
    <w:rsid w:val="00D4560B"/>
    <w:rsid w:val="00D4685C"/>
    <w:rsid w:val="00D50947"/>
    <w:rsid w:val="00D50D46"/>
    <w:rsid w:val="00D67DD1"/>
    <w:rsid w:val="00D71293"/>
    <w:rsid w:val="00D825B2"/>
    <w:rsid w:val="00DA3292"/>
    <w:rsid w:val="00DB1C83"/>
    <w:rsid w:val="00DC0D48"/>
    <w:rsid w:val="00DC7848"/>
    <w:rsid w:val="00DD0BFE"/>
    <w:rsid w:val="00DD332C"/>
    <w:rsid w:val="00DE0042"/>
    <w:rsid w:val="00DE2864"/>
    <w:rsid w:val="00DE319D"/>
    <w:rsid w:val="00DF3217"/>
    <w:rsid w:val="00E04933"/>
    <w:rsid w:val="00E0509A"/>
    <w:rsid w:val="00E10BFD"/>
    <w:rsid w:val="00E16911"/>
    <w:rsid w:val="00E1793F"/>
    <w:rsid w:val="00E22B36"/>
    <w:rsid w:val="00E31D62"/>
    <w:rsid w:val="00E3264C"/>
    <w:rsid w:val="00E41F5A"/>
    <w:rsid w:val="00E4367E"/>
    <w:rsid w:val="00E46B8F"/>
    <w:rsid w:val="00E51500"/>
    <w:rsid w:val="00E53ECA"/>
    <w:rsid w:val="00E546C7"/>
    <w:rsid w:val="00E5501B"/>
    <w:rsid w:val="00E6394C"/>
    <w:rsid w:val="00E63CC6"/>
    <w:rsid w:val="00E808CE"/>
    <w:rsid w:val="00E954DC"/>
    <w:rsid w:val="00EA00BB"/>
    <w:rsid w:val="00EB3376"/>
    <w:rsid w:val="00EB579A"/>
    <w:rsid w:val="00EC7A80"/>
    <w:rsid w:val="00EC7B48"/>
    <w:rsid w:val="00ED238F"/>
    <w:rsid w:val="00EE2742"/>
    <w:rsid w:val="00EE2DD7"/>
    <w:rsid w:val="00EE621B"/>
    <w:rsid w:val="00EE6B41"/>
    <w:rsid w:val="00EE71FC"/>
    <w:rsid w:val="00EE7800"/>
    <w:rsid w:val="00EF4946"/>
    <w:rsid w:val="00F033A1"/>
    <w:rsid w:val="00F03A5D"/>
    <w:rsid w:val="00F146D0"/>
    <w:rsid w:val="00F206E9"/>
    <w:rsid w:val="00F23C5C"/>
    <w:rsid w:val="00F308B1"/>
    <w:rsid w:val="00F63054"/>
    <w:rsid w:val="00F6512A"/>
    <w:rsid w:val="00F7412A"/>
    <w:rsid w:val="00F850E0"/>
    <w:rsid w:val="00F85113"/>
    <w:rsid w:val="00F873E1"/>
    <w:rsid w:val="00F9581D"/>
    <w:rsid w:val="00FA3B08"/>
    <w:rsid w:val="00FA4E6C"/>
    <w:rsid w:val="00FB5D17"/>
    <w:rsid w:val="00FB67B6"/>
    <w:rsid w:val="00FC4FB0"/>
    <w:rsid w:val="00FC519D"/>
    <w:rsid w:val="00FC6390"/>
    <w:rsid w:val="00FD37DF"/>
    <w:rsid w:val="00FE08C2"/>
    <w:rsid w:val="00FE1662"/>
    <w:rsid w:val="00FE1CE9"/>
    <w:rsid w:val="00FE727F"/>
    <w:rsid w:val="00FE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E21D5"/>
  <w15:docId w15:val="{3BACF390-9106-454B-8D91-473A8E424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3F0"/>
    <w:pPr>
      <w:bidi/>
      <w:spacing w:after="200" w:line="276" w:lineRule="auto"/>
      <w:jc w:val="both"/>
    </w:pPr>
    <w:rPr>
      <w:rFonts w:cs="Tahoma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DD332C"/>
    <w:pPr>
      <w:keepNext/>
      <w:keepLines/>
      <w:spacing w:before="480" w:after="0"/>
      <w:outlineLvl w:val="0"/>
    </w:pPr>
    <w:rPr>
      <w:rFonts w:ascii="Cambria" w:eastAsia="Times New Roman" w:hAnsi="Cambria" w:cs="Guttman Adii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DD332C"/>
    <w:pPr>
      <w:keepNext/>
      <w:keepLines/>
      <w:spacing w:before="200" w:after="0"/>
      <w:outlineLvl w:val="1"/>
    </w:pPr>
    <w:rPr>
      <w:rFonts w:ascii="Cambria" w:eastAsia="Times New Roman" w:hAnsi="Cambria" w:cs="Guttman Adii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511AA"/>
    <w:pPr>
      <w:keepNext/>
      <w:spacing w:before="240" w:after="60"/>
      <w:outlineLvl w:val="2"/>
    </w:pPr>
    <w:rPr>
      <w:rFonts w:ascii="Cambria" w:eastAsia="Times New Roman" w:hAnsi="Cambria" w:cs="Guttman Adii"/>
      <w:b/>
      <w:bCs/>
      <w:color w:val="548DD4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11525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Guttman Adii"/>
      <w:color w:val="17365D"/>
      <w:spacing w:val="5"/>
      <w:kern w:val="28"/>
      <w:sz w:val="52"/>
      <w:szCs w:val="56"/>
    </w:rPr>
  </w:style>
  <w:style w:type="character" w:customStyle="1" w:styleId="a4">
    <w:name w:val="כותרת טקסט תו"/>
    <w:link w:val="a3"/>
    <w:uiPriority w:val="10"/>
    <w:rsid w:val="00511525"/>
    <w:rPr>
      <w:rFonts w:ascii="Cambria" w:eastAsia="Times New Roman" w:hAnsi="Cambria" w:cs="Guttman Adii"/>
      <w:color w:val="17365D"/>
      <w:spacing w:val="5"/>
      <w:kern w:val="28"/>
      <w:sz w:val="5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1525"/>
    <w:pPr>
      <w:numPr>
        <w:ilvl w:val="1"/>
      </w:numPr>
    </w:pPr>
    <w:rPr>
      <w:rFonts w:ascii="Cambria" w:eastAsia="Times New Roman" w:hAnsi="Cambria" w:cs="Guttman Adii"/>
      <w:i/>
      <w:color w:val="4F81BD"/>
      <w:spacing w:val="15"/>
      <w:sz w:val="24"/>
      <w:szCs w:val="28"/>
    </w:rPr>
  </w:style>
  <w:style w:type="character" w:customStyle="1" w:styleId="a6">
    <w:name w:val="כותרת משנה תו"/>
    <w:link w:val="a5"/>
    <w:uiPriority w:val="11"/>
    <w:rsid w:val="00511525"/>
    <w:rPr>
      <w:rFonts w:ascii="Cambria" w:eastAsia="Times New Roman" w:hAnsi="Cambria" w:cs="Guttman Adii"/>
      <w:i/>
      <w:color w:val="4F81BD"/>
      <w:spacing w:val="15"/>
      <w:sz w:val="24"/>
      <w:szCs w:val="28"/>
    </w:rPr>
  </w:style>
  <w:style w:type="character" w:customStyle="1" w:styleId="10">
    <w:name w:val="כותרת 1 תו"/>
    <w:link w:val="1"/>
    <w:uiPriority w:val="9"/>
    <w:rsid w:val="00DD332C"/>
    <w:rPr>
      <w:rFonts w:ascii="Cambria" w:eastAsia="Times New Roman" w:hAnsi="Cambria" w:cs="Guttman Adii"/>
      <w:b/>
      <w:bCs/>
      <w:color w:val="365F91"/>
      <w:sz w:val="28"/>
      <w:szCs w:val="28"/>
    </w:rPr>
  </w:style>
  <w:style w:type="character" w:customStyle="1" w:styleId="20">
    <w:name w:val="כותרת 2 תו"/>
    <w:link w:val="2"/>
    <w:uiPriority w:val="9"/>
    <w:rsid w:val="00DD332C"/>
    <w:rPr>
      <w:rFonts w:ascii="Cambria" w:eastAsia="Times New Roman" w:hAnsi="Cambria" w:cs="Guttman Adii"/>
      <w:b/>
      <w:bCs/>
      <w:color w:val="4F81BD"/>
      <w:sz w:val="26"/>
      <w:szCs w:val="26"/>
    </w:rPr>
  </w:style>
  <w:style w:type="paragraph" w:styleId="a7">
    <w:name w:val="header"/>
    <w:basedOn w:val="a"/>
    <w:link w:val="a8"/>
    <w:uiPriority w:val="99"/>
    <w:unhideWhenUsed/>
    <w:rsid w:val="00B7574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8">
    <w:name w:val="כותרת עליונה תו"/>
    <w:link w:val="a7"/>
    <w:uiPriority w:val="99"/>
    <w:rsid w:val="00B75740"/>
    <w:rPr>
      <w:rFonts w:cs="Tahoma"/>
    </w:rPr>
  </w:style>
  <w:style w:type="paragraph" w:styleId="a9">
    <w:name w:val="footer"/>
    <w:basedOn w:val="a"/>
    <w:link w:val="aa"/>
    <w:uiPriority w:val="99"/>
    <w:unhideWhenUsed/>
    <w:rsid w:val="00B7574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a">
    <w:name w:val="כותרת תחתונה תו"/>
    <w:link w:val="a9"/>
    <w:uiPriority w:val="99"/>
    <w:rsid w:val="00B75740"/>
    <w:rPr>
      <w:rFonts w:cs="Tahoma"/>
    </w:rPr>
  </w:style>
  <w:style w:type="table" w:styleId="ab">
    <w:name w:val="Table Grid"/>
    <w:basedOn w:val="a1"/>
    <w:uiPriority w:val="59"/>
    <w:rsid w:val="00B7574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B75740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d">
    <w:name w:val="טקסט בלונים תו"/>
    <w:link w:val="ac"/>
    <w:uiPriority w:val="99"/>
    <w:semiHidden/>
    <w:rsid w:val="00B75740"/>
    <w:rPr>
      <w:rFonts w:ascii="Tahoma" w:hAnsi="Tahoma" w:cs="Tahoma"/>
      <w:sz w:val="16"/>
      <w:szCs w:val="16"/>
    </w:rPr>
  </w:style>
  <w:style w:type="numbering" w:customStyle="1" w:styleId="BGUList">
    <w:name w:val="BGU List"/>
    <w:uiPriority w:val="99"/>
    <w:rsid w:val="00B75740"/>
    <w:pPr>
      <w:numPr>
        <w:numId w:val="1"/>
      </w:numPr>
    </w:pPr>
  </w:style>
  <w:style w:type="paragraph" w:styleId="ae">
    <w:name w:val="List Paragraph"/>
    <w:basedOn w:val="a"/>
    <w:uiPriority w:val="34"/>
    <w:qFormat/>
    <w:rsid w:val="00B75740"/>
    <w:pPr>
      <w:ind w:left="720"/>
      <w:contextualSpacing/>
    </w:pPr>
  </w:style>
  <w:style w:type="character" w:styleId="Hyperlink">
    <w:name w:val="Hyperlink"/>
    <w:uiPriority w:val="99"/>
    <w:unhideWhenUsed/>
    <w:rsid w:val="00C5660B"/>
    <w:rPr>
      <w:color w:val="0000FF"/>
      <w:u w:val="single"/>
    </w:rPr>
  </w:style>
  <w:style w:type="table" w:styleId="-2">
    <w:name w:val="Light Grid Accent 2"/>
    <w:basedOn w:val="a1"/>
    <w:uiPriority w:val="62"/>
    <w:rsid w:val="009C6D13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character" w:styleId="af">
    <w:name w:val="Subtle Emphasis"/>
    <w:uiPriority w:val="19"/>
    <w:qFormat/>
    <w:rsid w:val="0090327A"/>
    <w:rPr>
      <w:i/>
      <w:iCs/>
      <w:color w:val="808080"/>
    </w:rPr>
  </w:style>
  <w:style w:type="paragraph" w:styleId="af0">
    <w:name w:val="No Spacing"/>
    <w:uiPriority w:val="1"/>
    <w:qFormat/>
    <w:rsid w:val="000D33F0"/>
    <w:pPr>
      <w:bidi/>
      <w:jc w:val="both"/>
    </w:pPr>
    <w:rPr>
      <w:rFonts w:cs="Tahoma"/>
      <w:sz w:val="22"/>
      <w:szCs w:val="22"/>
    </w:rPr>
  </w:style>
  <w:style w:type="character" w:styleId="FollowedHyperlink">
    <w:name w:val="FollowedHyperlink"/>
    <w:uiPriority w:val="99"/>
    <w:semiHidden/>
    <w:unhideWhenUsed/>
    <w:rsid w:val="009215DA"/>
    <w:rPr>
      <w:color w:val="800080"/>
      <w:u w:val="single"/>
    </w:rPr>
  </w:style>
  <w:style w:type="character" w:customStyle="1" w:styleId="30">
    <w:name w:val="כותרת 3 תו"/>
    <w:link w:val="3"/>
    <w:uiPriority w:val="9"/>
    <w:rsid w:val="009511AA"/>
    <w:rPr>
      <w:rFonts w:ascii="Cambria" w:eastAsia="Times New Roman" w:hAnsi="Cambria" w:cs="Guttman Adii"/>
      <w:b/>
      <w:bCs/>
      <w:color w:val="548DD4"/>
      <w:sz w:val="26"/>
      <w:szCs w:val="26"/>
    </w:rPr>
  </w:style>
  <w:style w:type="character" w:styleId="af1">
    <w:name w:val="annotation reference"/>
    <w:uiPriority w:val="99"/>
    <w:semiHidden/>
    <w:unhideWhenUsed/>
    <w:rsid w:val="005A6118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5A6118"/>
    <w:rPr>
      <w:sz w:val="20"/>
      <w:szCs w:val="20"/>
    </w:rPr>
  </w:style>
  <w:style w:type="character" w:customStyle="1" w:styleId="af3">
    <w:name w:val="טקסט הערה תו"/>
    <w:link w:val="af2"/>
    <w:uiPriority w:val="99"/>
    <w:semiHidden/>
    <w:rsid w:val="005A6118"/>
    <w:rPr>
      <w:rFonts w:cs="Tahoma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5A6118"/>
    <w:rPr>
      <w:b/>
      <w:bCs/>
    </w:rPr>
  </w:style>
  <w:style w:type="character" w:customStyle="1" w:styleId="af5">
    <w:name w:val="נושא הערה תו"/>
    <w:link w:val="af4"/>
    <w:uiPriority w:val="99"/>
    <w:semiHidden/>
    <w:rsid w:val="005A6118"/>
    <w:rPr>
      <w:rFonts w:cs="Tahoma"/>
      <w:b/>
      <w:bCs/>
    </w:rPr>
  </w:style>
  <w:style w:type="character" w:styleId="af6">
    <w:name w:val="Placeholder Text"/>
    <w:basedOn w:val="a0"/>
    <w:uiPriority w:val="99"/>
    <w:semiHidden/>
    <w:rsid w:val="009F04DC"/>
    <w:rPr>
      <w:color w:val="808080"/>
    </w:rPr>
  </w:style>
  <w:style w:type="character" w:customStyle="1" w:styleId="SubtleEmphasis1">
    <w:name w:val="Subtle Emphasis1"/>
    <w:uiPriority w:val="19"/>
    <w:qFormat/>
    <w:rsid w:val="003017DE"/>
    <w:rPr>
      <w:i/>
      <w:iCs/>
      <w:color w:val="808080"/>
    </w:rPr>
  </w:style>
  <w:style w:type="character" w:styleId="af7">
    <w:name w:val="Unresolved Mention"/>
    <w:basedOn w:val="a0"/>
    <w:uiPriority w:val="99"/>
    <w:semiHidden/>
    <w:unhideWhenUsed/>
    <w:rsid w:val="00122F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2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4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Noam%20Nelke\Application%20Data\Microsoft\Templates\BGU%20No-Tit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8A9081-1D9B-4A02-BF55-308939AD9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BGU No-Title</Template>
  <TotalTime>5</TotalTime>
  <Pages>15</Pages>
  <Words>3125</Words>
  <Characters>15628</Characters>
  <Application>Microsoft Office Word</Application>
  <DocSecurity>0</DocSecurity>
  <Lines>130</Lines>
  <Paragraphs>37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18716</CharactersWithSpaces>
  <SharedDoc>false</SharedDoc>
  <HLinks>
    <vt:vector size="12" baseType="variant">
      <vt:variant>
        <vt:i4>5767244</vt:i4>
      </vt:variant>
      <vt:variant>
        <vt:i4>3</vt:i4>
      </vt:variant>
      <vt:variant>
        <vt:i4>0</vt:i4>
      </vt:variant>
      <vt:variant>
        <vt:i4>5</vt:i4>
      </vt:variant>
      <vt:variant>
        <vt:lpwstr>http://msdn.microsoft.com/en-us/library/aa258271.aspx</vt:lpwstr>
      </vt:variant>
      <vt:variant>
        <vt:lpwstr/>
      </vt:variant>
      <vt:variant>
        <vt:i4>3932275</vt:i4>
      </vt:variant>
      <vt:variant>
        <vt:i4>0</vt:i4>
      </vt:variant>
      <vt:variant>
        <vt:i4>0</vt:i4>
      </vt:variant>
      <vt:variant>
        <vt:i4>5</vt:i4>
      </vt:variant>
      <vt:variant>
        <vt:lpwstr>http://www.website.com/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Noam Nelke</dc:creator>
  <cp:lastModifiedBy>נועה אסטרוגנו</cp:lastModifiedBy>
  <cp:revision>6</cp:revision>
  <dcterms:created xsi:type="dcterms:W3CDTF">2026-03-31T12:21:00Z</dcterms:created>
  <dcterms:modified xsi:type="dcterms:W3CDTF">2026-03-31T12:33:00Z</dcterms:modified>
</cp:coreProperties>
</file>